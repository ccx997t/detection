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C070" w14:textId="77777777" w:rsidR="00D977B5" w:rsidRPr="00557F46" w:rsidRDefault="00D977B5" w:rsidP="00DA605A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bookmarkStart w:id="0" w:name="OLE_LINK1"/>
      <w:bookmarkStart w:id="1" w:name="hp_TitlePage"/>
    </w:p>
    <w:p w14:paraId="3A5F7E2D" w14:textId="77777777" w:rsidR="00D977B5" w:rsidRPr="00557F46" w:rsidRDefault="00D977B5" w:rsidP="00DA605A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</w:p>
    <w:p w14:paraId="7C7856FD" w14:textId="1FE2853D" w:rsidR="00D977B5" w:rsidRPr="00557F46" w:rsidRDefault="005C2105" w:rsidP="00DA605A">
      <w:pPr>
        <w:pStyle w:val="TitlePageHeader"/>
        <w:snapToGrid w:val="0"/>
        <w:spacing w:before="0" w:after="0"/>
        <w:ind w:left="200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r>
        <w:rPr>
          <w:rFonts w:ascii="宋体" w:eastAsia="宋体" w:hAnsi="宋体" w:cs="HP Simplified"/>
          <w:sz w:val="56"/>
          <w:szCs w:val="52"/>
          <w:lang w:eastAsia="zh-CN"/>
        </w:rPr>
        <w:t>{{</w:t>
      </w:r>
      <w:r w:rsidRPr="005C2105">
        <w:rPr>
          <w:rFonts w:ascii="宋体" w:eastAsia="宋体" w:hAnsi="宋体" w:cs="HP Simplified" w:hint="eastAsia"/>
          <w:sz w:val="56"/>
          <w:szCs w:val="52"/>
          <w:lang w:eastAsia="zh-CN"/>
        </w:rPr>
        <w:t>项目名称</w:t>
      </w:r>
      <w:r>
        <w:rPr>
          <w:rFonts w:ascii="宋体" w:eastAsia="宋体" w:hAnsi="宋体" w:cs="HP Simplified" w:hint="eastAsia"/>
          <w:sz w:val="56"/>
          <w:szCs w:val="52"/>
          <w:lang w:eastAsia="zh-CN"/>
        </w:rPr>
        <w:t>}</w:t>
      </w:r>
      <w:r>
        <w:rPr>
          <w:rFonts w:ascii="宋体" w:eastAsia="宋体" w:hAnsi="宋体" w:cs="HP Simplified"/>
          <w:sz w:val="56"/>
          <w:szCs w:val="52"/>
          <w:lang w:eastAsia="zh-CN"/>
        </w:rPr>
        <w:t>}</w:t>
      </w:r>
      <w:r w:rsidR="00D977B5" w:rsidRPr="00557F46">
        <w:rPr>
          <w:rFonts w:ascii="宋体" w:eastAsia="宋体" w:hAnsi="宋体" w:cs="HP Simplified" w:hint="eastAsia"/>
          <w:sz w:val="56"/>
          <w:szCs w:val="52"/>
          <w:lang w:eastAsia="zh-CN"/>
        </w:rPr>
        <w:t>巡检报告</w:t>
      </w:r>
    </w:p>
    <w:p w14:paraId="2FAE3587" w14:textId="272212D1" w:rsidR="00D977B5" w:rsidRPr="00557F46" w:rsidRDefault="00D977B5" w:rsidP="00DA605A">
      <w:pPr>
        <w:pStyle w:val="TitlePageHeader"/>
        <w:snapToGrid w:val="0"/>
        <w:spacing w:before="0" w:after="0"/>
        <w:ind w:left="200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r w:rsidRPr="00557F46">
        <w:rPr>
          <w:rFonts w:ascii="宋体" w:eastAsia="宋体" w:hAnsi="宋体" w:cs="HP Simplified" w:hint="eastAsia"/>
          <w:sz w:val="56"/>
          <w:szCs w:val="52"/>
          <w:lang w:eastAsia="zh-CN"/>
        </w:rPr>
        <w:t>（</w:t>
      </w:r>
      <w:r w:rsidR="005C2105">
        <w:rPr>
          <w:rFonts w:ascii="宋体" w:eastAsia="宋体" w:hAnsi="宋体" w:cs="HP Simplified"/>
          <w:sz w:val="56"/>
          <w:szCs w:val="52"/>
          <w:lang w:eastAsia="zh-CN"/>
        </w:rPr>
        <w:t>{{</w:t>
      </w:r>
      <w:r w:rsidR="005C2105">
        <w:rPr>
          <w:rFonts w:ascii="宋体" w:eastAsia="宋体" w:hAnsi="宋体" w:cs="HP Simplified" w:hint="eastAsia"/>
          <w:sz w:val="56"/>
          <w:szCs w:val="52"/>
          <w:lang w:eastAsia="zh-CN"/>
        </w:rPr>
        <w:t>机房</w:t>
      </w:r>
      <w:r w:rsidR="005C2105" w:rsidRPr="005C2105">
        <w:rPr>
          <w:rFonts w:ascii="宋体" w:eastAsia="宋体" w:hAnsi="宋体" w:cs="HP Simplified" w:hint="eastAsia"/>
          <w:sz w:val="56"/>
          <w:szCs w:val="52"/>
          <w:lang w:eastAsia="zh-CN"/>
        </w:rPr>
        <w:t>名称</w:t>
      </w:r>
      <w:r w:rsidR="005C2105">
        <w:rPr>
          <w:rFonts w:ascii="宋体" w:eastAsia="宋体" w:hAnsi="宋体" w:cs="HP Simplified" w:hint="eastAsia"/>
          <w:sz w:val="56"/>
          <w:szCs w:val="52"/>
          <w:lang w:eastAsia="zh-CN"/>
        </w:rPr>
        <w:t>}</w:t>
      </w:r>
      <w:r w:rsidR="005C2105">
        <w:rPr>
          <w:rFonts w:ascii="宋体" w:eastAsia="宋体" w:hAnsi="宋体" w:cs="HP Simplified"/>
          <w:sz w:val="56"/>
          <w:szCs w:val="52"/>
          <w:lang w:eastAsia="zh-CN"/>
        </w:rPr>
        <w:t>}</w:t>
      </w:r>
      <w:r>
        <w:rPr>
          <w:rFonts w:ascii="宋体" w:eastAsia="宋体" w:hAnsi="宋体" w:cs="HP Simplified" w:hint="eastAsia"/>
          <w:sz w:val="56"/>
          <w:szCs w:val="52"/>
          <w:lang w:eastAsia="zh-CN"/>
        </w:rPr>
        <w:t>机房</w:t>
      </w:r>
      <w:r w:rsidRPr="00557F46">
        <w:rPr>
          <w:rFonts w:ascii="宋体" w:eastAsia="宋体" w:hAnsi="宋体" w:cs="HP Simplified" w:hint="eastAsia"/>
          <w:sz w:val="56"/>
          <w:szCs w:val="52"/>
          <w:lang w:eastAsia="zh-CN"/>
        </w:rPr>
        <w:t>）</w:t>
      </w:r>
    </w:p>
    <w:p w14:paraId="49483B35" w14:textId="77777777" w:rsidR="00D977B5" w:rsidRPr="00557F46" w:rsidRDefault="00D977B5" w:rsidP="00DA605A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</w:p>
    <w:p w14:paraId="73143ED0" w14:textId="0E3043E8" w:rsidR="00D977B5" w:rsidRPr="00557F46" w:rsidRDefault="00946D70" w:rsidP="00DA605A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r>
        <w:rPr>
          <w:rFonts w:ascii="宋体" w:eastAsia="宋体" w:hAnsi="宋体" w:cs="HP Simplified"/>
          <w:sz w:val="56"/>
          <w:szCs w:val="52"/>
          <w:lang w:eastAsia="zh-CN"/>
        </w:rPr>
        <w:t>{{</w:t>
      </w:r>
      <w:r>
        <w:rPr>
          <w:rFonts w:ascii="宋体" w:eastAsia="宋体" w:hAnsi="宋体" w:cs="HP Simplified" w:hint="eastAsia"/>
          <w:sz w:val="56"/>
          <w:szCs w:val="52"/>
          <w:lang w:eastAsia="zh-CN"/>
        </w:rPr>
        <w:t>年</w:t>
      </w:r>
      <w:r w:rsidR="00BC146E">
        <w:rPr>
          <w:rFonts w:ascii="宋体" w:eastAsia="宋体" w:hAnsi="宋体" w:cs="HP Simplified" w:hint="eastAsia"/>
          <w:sz w:val="56"/>
          <w:szCs w:val="52"/>
          <w:lang w:eastAsia="zh-CN"/>
        </w:rPr>
        <w:t>度</w:t>
      </w:r>
      <w:r>
        <w:rPr>
          <w:rFonts w:ascii="宋体" w:eastAsia="宋体" w:hAnsi="宋体" w:cs="HP Simplified" w:hint="eastAsia"/>
          <w:sz w:val="56"/>
          <w:szCs w:val="52"/>
          <w:lang w:eastAsia="zh-CN"/>
        </w:rPr>
        <w:t>}</w:t>
      </w:r>
      <w:r>
        <w:rPr>
          <w:rFonts w:ascii="宋体" w:eastAsia="宋体" w:hAnsi="宋体" w:cs="HP Simplified"/>
          <w:sz w:val="56"/>
          <w:szCs w:val="52"/>
          <w:lang w:eastAsia="zh-CN"/>
        </w:rPr>
        <w:t>}</w:t>
      </w:r>
      <w:r w:rsidR="00D977B5" w:rsidRPr="00557F46">
        <w:rPr>
          <w:rFonts w:ascii="宋体" w:eastAsia="宋体" w:hAnsi="宋体" w:cs="HP Simplified" w:hint="eastAsia"/>
          <w:sz w:val="56"/>
          <w:szCs w:val="52"/>
          <w:lang w:eastAsia="zh-CN"/>
        </w:rPr>
        <w:t>第</w:t>
      </w:r>
      <w:r w:rsidR="00DA28CD">
        <w:rPr>
          <w:rFonts w:ascii="宋体" w:eastAsia="宋体" w:hAnsi="宋体" w:cs="HP Simplified"/>
          <w:sz w:val="56"/>
          <w:szCs w:val="52"/>
          <w:lang w:eastAsia="zh-CN"/>
        </w:rPr>
        <w:t>{{</w:t>
      </w:r>
      <w:r w:rsidR="00DA28CD">
        <w:rPr>
          <w:rFonts w:ascii="宋体" w:eastAsia="宋体" w:hAnsi="宋体" w:cs="HP Simplified" w:hint="eastAsia"/>
          <w:sz w:val="56"/>
          <w:szCs w:val="52"/>
          <w:lang w:eastAsia="zh-CN"/>
        </w:rPr>
        <w:t>季度}</w:t>
      </w:r>
      <w:r w:rsidR="00DA28CD">
        <w:rPr>
          <w:rFonts w:ascii="宋体" w:eastAsia="宋体" w:hAnsi="宋体" w:cs="HP Simplified"/>
          <w:sz w:val="56"/>
          <w:szCs w:val="52"/>
          <w:lang w:eastAsia="zh-CN"/>
        </w:rPr>
        <w:t>}</w:t>
      </w:r>
    </w:p>
    <w:p w14:paraId="6ABA943E" w14:textId="77777777" w:rsidR="00D977B5" w:rsidRPr="00557F46" w:rsidRDefault="00D977B5" w:rsidP="00DA605A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</w:p>
    <w:p w14:paraId="12D5F0E8" w14:textId="77777777" w:rsidR="00D977B5" w:rsidRPr="00557F46" w:rsidRDefault="00D977B5" w:rsidP="00DA605A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</w:p>
    <w:p w14:paraId="3487BAB7" w14:textId="77777777" w:rsidR="00D977B5" w:rsidRPr="00557F46" w:rsidRDefault="00D977B5" w:rsidP="00DA605A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</w:p>
    <w:p w14:paraId="5612CE6E" w14:textId="77777777" w:rsidR="00D977B5" w:rsidRPr="00557F46" w:rsidRDefault="00D977B5" w:rsidP="00DA605A">
      <w:pPr>
        <w:pStyle w:val="TitlePageHeader"/>
        <w:snapToGrid w:val="0"/>
        <w:spacing w:before="0" w:after="0"/>
        <w:ind w:left="200" w:right="1" w:firstLine="361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r w:rsidRPr="00557F46">
        <w:rPr>
          <w:rFonts w:ascii="宋体" w:hAnsi="宋体"/>
          <w:noProof/>
          <w:sz w:val="36"/>
          <w:lang w:eastAsia="zh-CN"/>
        </w:rPr>
        <w:drawing>
          <wp:inline distT="0" distB="0" distL="0" distR="0" wp14:anchorId="66177F47" wp14:editId="2E7AB550">
            <wp:extent cx="3206750" cy="1085850"/>
            <wp:effectExtent l="0" t="0" r="0" b="0"/>
            <wp:docPr id="10" name="图片 1" descr="百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百信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A862489" w14:textId="77777777" w:rsidR="00D977B5" w:rsidRPr="00557F46" w:rsidRDefault="00D977B5" w:rsidP="00DA605A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r w:rsidRPr="00557F46">
        <w:rPr>
          <w:rFonts w:ascii="宋体" w:eastAsia="宋体" w:hAnsi="宋体" w:cs="HP Simplified" w:hint="eastAsia"/>
          <w:sz w:val="56"/>
          <w:szCs w:val="52"/>
          <w:lang w:eastAsia="zh-CN"/>
        </w:rPr>
        <w:t>百信信息技术有限公司</w:t>
      </w:r>
    </w:p>
    <w:p w14:paraId="24520F27" w14:textId="53A0B7DD" w:rsidR="00D15506" w:rsidRDefault="00D15506" w:rsidP="00D15506">
      <w:pPr>
        <w:pStyle w:val="TitlePageHeader"/>
        <w:snapToGrid w:val="0"/>
        <w:spacing w:before="0" w:after="0"/>
        <w:ind w:left="200" w:right="1" w:firstLine="320"/>
        <w:jc w:val="center"/>
        <w:rPr>
          <w:rFonts w:ascii="宋体" w:eastAsia="宋体" w:hAnsi="宋体" w:cs="HP Simplified"/>
          <w:b w:val="0"/>
          <w:bCs/>
          <w:szCs w:val="28"/>
          <w:lang w:eastAsia="zh-CN"/>
        </w:rPr>
      </w:pPr>
      <w:r>
        <w:rPr>
          <w:rFonts w:ascii="宋体" w:eastAsia="宋体" w:hAnsi="宋体" w:cs="HP Simplified"/>
          <w:b w:val="0"/>
          <w:bCs/>
          <w:szCs w:val="28"/>
          <w:lang w:eastAsia="zh-CN"/>
        </w:rPr>
        <w:t>{{</w:t>
      </w:r>
      <w:r w:rsidR="00706AAC" w:rsidRPr="00706AAC">
        <w:rPr>
          <w:rFonts w:ascii="宋体" w:eastAsia="宋体" w:hAnsi="宋体" w:cs="HP Simplified" w:hint="eastAsia"/>
          <w:b w:val="0"/>
          <w:bCs/>
          <w:szCs w:val="28"/>
          <w:lang w:eastAsia="zh-CN"/>
        </w:rPr>
        <w:t>报告日期</w:t>
      </w:r>
      <w:r>
        <w:rPr>
          <w:rFonts w:ascii="宋体" w:eastAsia="宋体" w:hAnsi="宋体" w:cs="HP Simplified" w:hint="eastAsia"/>
          <w:b w:val="0"/>
          <w:bCs/>
          <w:szCs w:val="28"/>
          <w:lang w:eastAsia="zh-CN"/>
        </w:rPr>
        <w:t>}}</w:t>
      </w:r>
    </w:p>
    <w:p w14:paraId="6842BDC1" w14:textId="24E571A3" w:rsidR="006602B5" w:rsidRPr="00557F46" w:rsidRDefault="006602B5" w:rsidP="006602B5">
      <w:pPr>
        <w:pStyle w:val="TitlePageHeader"/>
        <w:snapToGrid w:val="0"/>
        <w:spacing w:before="0" w:after="0"/>
        <w:ind w:left="200" w:right="1" w:firstLine="320"/>
        <w:jc w:val="center"/>
        <w:rPr>
          <w:rFonts w:ascii="宋体" w:eastAsia="宋体" w:hAnsi="宋体" w:cs="HP Simplified"/>
          <w:b w:val="0"/>
          <w:bCs/>
          <w:szCs w:val="28"/>
          <w:lang w:eastAsia="zh-CN"/>
        </w:rPr>
      </w:pPr>
      <w:r>
        <w:rPr>
          <w:rFonts w:ascii="宋体" w:eastAsia="宋体" w:hAnsi="宋体" w:cs="HP Simplified"/>
          <w:b w:val="0"/>
          <w:bCs/>
          <w:szCs w:val="28"/>
          <w:lang w:eastAsia="zh-CN"/>
        </w:rPr>
        <w:t>{{</w:t>
      </w:r>
      <w:r>
        <w:rPr>
          <w:rFonts w:ascii="宋体" w:eastAsia="宋体" w:hAnsi="宋体" w:cs="HP Simplified" w:hint="eastAsia"/>
          <w:b w:val="0"/>
          <w:bCs/>
          <w:szCs w:val="28"/>
          <w:lang w:eastAsia="zh-CN"/>
        </w:rPr>
        <w:t>责任人</w:t>
      </w:r>
      <w:r>
        <w:rPr>
          <w:rFonts w:ascii="宋体" w:eastAsia="宋体" w:hAnsi="宋体" w:cs="HP Simplified" w:hint="eastAsia"/>
          <w:b w:val="0"/>
          <w:bCs/>
          <w:szCs w:val="28"/>
          <w:lang w:eastAsia="zh-CN"/>
        </w:rPr>
        <w:t>}}</w:t>
      </w:r>
    </w:p>
    <w:bookmarkEnd w:id="1"/>
    <w:p w14:paraId="57BA82B3" w14:textId="77777777" w:rsidR="006602B5" w:rsidRPr="00557F46" w:rsidRDefault="006602B5" w:rsidP="00D15506">
      <w:pPr>
        <w:pStyle w:val="TitlePageHeader"/>
        <w:snapToGrid w:val="0"/>
        <w:spacing w:before="0" w:after="0"/>
        <w:ind w:left="200" w:right="1" w:firstLine="320"/>
        <w:jc w:val="center"/>
        <w:rPr>
          <w:rFonts w:ascii="宋体" w:eastAsia="宋体" w:hAnsi="宋体" w:cs="HP Simplified"/>
          <w:b w:val="0"/>
          <w:bCs/>
          <w:szCs w:val="28"/>
          <w:lang w:eastAsia="zh-CN"/>
        </w:rPr>
      </w:pPr>
    </w:p>
    <w:sectPr w:rsidR="006602B5" w:rsidRPr="00557F46" w:rsidSect="00C200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304" w:right="998" w:bottom="1304" w:left="998" w:header="907" w:footer="40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D11EE" w14:textId="77777777" w:rsidR="00A14E9F" w:rsidRDefault="00A14E9F" w:rsidP="00DA605A">
      <w:pPr>
        <w:ind w:left="210" w:firstLine="200"/>
      </w:pPr>
      <w:r>
        <w:separator/>
      </w:r>
    </w:p>
    <w:p w14:paraId="3015C635" w14:textId="77777777" w:rsidR="00A14E9F" w:rsidRDefault="00A14E9F" w:rsidP="00DA605A">
      <w:pPr>
        <w:ind w:left="210" w:firstLine="200"/>
      </w:pPr>
    </w:p>
  </w:endnote>
  <w:endnote w:type="continuationSeparator" w:id="0">
    <w:p w14:paraId="12F302D4" w14:textId="77777777" w:rsidR="00A14E9F" w:rsidRDefault="00A14E9F" w:rsidP="00DA605A">
      <w:pPr>
        <w:ind w:left="210" w:firstLine="200"/>
      </w:pPr>
      <w:r>
        <w:continuationSeparator/>
      </w:r>
    </w:p>
    <w:p w14:paraId="0FC042AE" w14:textId="77777777" w:rsidR="00A14E9F" w:rsidRDefault="00A14E9F" w:rsidP="00DA605A">
      <w:pPr>
        <w:ind w:left="210" w:firstLine="20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P Simplified">
    <w:altName w:val="Arial Unicode MS"/>
    <w:panose1 w:val="020B0604020202020204"/>
    <w:charset w:val="00"/>
    <w:family w:val="swiss"/>
    <w:pitch w:val="default"/>
    <w:sig w:usb0="00000000" w:usb1="00000000" w:usb2="00000000" w:usb3="00000000" w:csb0="2000009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B0A6F" w14:textId="77777777" w:rsidR="0094320E" w:rsidRDefault="0094320E" w:rsidP="00DA605A">
    <w:pPr>
      <w:ind w:left="210" w:firstLine="200"/>
    </w:pPr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C4B95" w14:textId="66420117" w:rsidR="0094320E" w:rsidRPr="00B96922" w:rsidRDefault="0094320E" w:rsidP="00D977B5">
    <w:pPr>
      <w:pStyle w:val="ab"/>
      <w:ind w:left="200" w:firstLineChars="150" w:firstLine="330"/>
    </w:pPr>
    <w:r>
      <w:rPr>
        <w:noProof/>
        <w:color w:val="000080"/>
        <w:szCs w:val="22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C6A2F2" wp14:editId="5B65EC96">
              <wp:simplePos x="0" y="0"/>
              <wp:positionH relativeFrom="column">
                <wp:posOffset>-3175</wp:posOffset>
              </wp:positionH>
              <wp:positionV relativeFrom="paragraph">
                <wp:posOffset>10795</wp:posOffset>
              </wp:positionV>
              <wp:extent cx="6313170" cy="0"/>
              <wp:effectExtent l="6350" t="10795" r="14605" b="8255"/>
              <wp:wrapNone/>
              <wp:docPr id="3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131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.85pt" to="496.8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ZDyEwIAACo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" strokeweight="1pt"/>
          </w:pict>
        </mc:Fallback>
      </mc:AlternateContent>
    </w:r>
    <w:r>
      <w:tab/>
    </w:r>
    <w:r>
      <w:rPr>
        <w:rFonts w:hint="eastAsia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 w:rsidR="00216D5B">
      <w:rPr>
        <w:noProof/>
      </w:rPr>
      <w:t>6</w:t>
    </w:r>
    <w:r>
      <w:rPr>
        <w:noProof/>
      </w:rPr>
      <w:fldChar w:fldCharType="end"/>
    </w:r>
    <w:r>
      <w:rPr>
        <w:rFonts w:hint="eastAsia"/>
      </w:rPr>
      <w:t xml:space="preserve"> 页 共 </w:t>
    </w:r>
    <w:r w:rsidR="00A14E9F">
      <w:fldChar w:fldCharType="begin"/>
    </w:r>
    <w:r w:rsidR="00A14E9F">
      <w:instrText xml:space="preserve"> NUMPAGES </w:instrText>
    </w:r>
    <w:r w:rsidR="00A14E9F">
      <w:fldChar w:fldCharType="separate"/>
    </w:r>
    <w:r w:rsidR="00216D5B">
      <w:rPr>
        <w:noProof/>
      </w:rPr>
      <w:t>6</w:t>
    </w:r>
    <w:r w:rsidR="00A14E9F">
      <w:rPr>
        <w:noProof/>
      </w:rPr>
      <w:fldChar w:fldCharType="end"/>
    </w:r>
    <w:r>
      <w:rPr>
        <w:rFonts w:hint="eastAsia"/>
      </w:rPr>
      <w:t xml:space="preserve"> 页          </w:t>
    </w:r>
    <w:r>
      <w:tab/>
    </w:r>
    <w:r w:rsidR="00A14E9F">
      <w:fldChar w:fldCharType="begin"/>
    </w:r>
    <w:r w:rsidR="00A14E9F">
      <w:instrText xml:space="preserve"> DATE </w:instrText>
    </w:r>
    <w:r w:rsidR="00A14E9F">
      <w:fldChar w:fldCharType="separate"/>
    </w:r>
    <w:r w:rsidR="00C200C3">
      <w:rPr>
        <w:noProof/>
      </w:rPr>
      <w:t>10/26/25</w:t>
    </w:r>
    <w:r w:rsidR="00A14E9F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E95D9" w14:textId="77777777" w:rsidR="0094320E" w:rsidRDefault="0094320E" w:rsidP="009163B6">
    <w:pPr>
      <w:pStyle w:val="ab"/>
      <w:ind w:left="210" w:firstLine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ED256" w14:textId="77777777" w:rsidR="00A14E9F" w:rsidRDefault="00A14E9F" w:rsidP="00DA605A">
      <w:pPr>
        <w:ind w:left="210" w:firstLine="200"/>
      </w:pPr>
      <w:r>
        <w:separator/>
      </w:r>
    </w:p>
    <w:p w14:paraId="0718152C" w14:textId="77777777" w:rsidR="00A14E9F" w:rsidRDefault="00A14E9F" w:rsidP="00DA605A">
      <w:pPr>
        <w:ind w:left="210" w:firstLine="200"/>
      </w:pPr>
    </w:p>
  </w:footnote>
  <w:footnote w:type="continuationSeparator" w:id="0">
    <w:p w14:paraId="524D60CE" w14:textId="77777777" w:rsidR="00A14E9F" w:rsidRDefault="00A14E9F" w:rsidP="00DA605A">
      <w:pPr>
        <w:ind w:left="210" w:firstLine="200"/>
      </w:pPr>
      <w:r>
        <w:continuationSeparator/>
      </w:r>
    </w:p>
    <w:p w14:paraId="7D87AD20" w14:textId="77777777" w:rsidR="00A14E9F" w:rsidRDefault="00A14E9F" w:rsidP="00DA605A">
      <w:pPr>
        <w:ind w:left="210" w:firstLine="20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79EFC" w14:textId="77777777" w:rsidR="0094320E" w:rsidRDefault="0094320E" w:rsidP="009163B6">
    <w:pPr>
      <w:pStyle w:val="a9"/>
      <w:ind w:left="210" w:firstLine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DD558" w14:textId="77777777" w:rsidR="0094320E" w:rsidRDefault="0094320E" w:rsidP="00D977B5">
    <w:pPr>
      <w:pStyle w:val="a9"/>
      <w:ind w:left="200" w:firstLineChars="50" w:firstLine="110"/>
      <w:rPr>
        <w:rFonts w:ascii="黑体" w:eastAsia="黑体"/>
        <w:i/>
        <w:color w:val="000000"/>
        <w:sz w:val="20"/>
      </w:rPr>
    </w:pPr>
    <w:r>
      <w:rPr>
        <w:rFonts w:ascii="黑体" w:eastAsia="黑体" w:hint="eastAsia"/>
        <w:i/>
        <w:color w:val="000000"/>
        <w:sz w:val="22"/>
        <w:szCs w:val="22"/>
      </w:rPr>
      <w:t xml:space="preserve">                                                  </w:t>
    </w:r>
  </w:p>
  <w:p w14:paraId="548E54DA" w14:textId="77777777" w:rsidR="0094320E" w:rsidRPr="00A816FA" w:rsidRDefault="0094320E" w:rsidP="00D977B5">
    <w:pPr>
      <w:pStyle w:val="ad"/>
      <w:ind w:left="600" w:hanging="40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2EE5748" wp14:editId="5C97207F">
              <wp:simplePos x="0" y="0"/>
              <wp:positionH relativeFrom="column">
                <wp:posOffset>-1905</wp:posOffset>
              </wp:positionH>
              <wp:positionV relativeFrom="paragraph">
                <wp:posOffset>17780</wp:posOffset>
              </wp:positionV>
              <wp:extent cx="6324600" cy="0"/>
              <wp:effectExtent l="13970" t="6350" r="5080" b="1270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" o:spid="_x0000_s1026" style="position:absolute;left:0;text-align:lef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1.4pt" to="497.8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EB935" w14:textId="77777777" w:rsidR="0094320E" w:rsidRDefault="0094320E" w:rsidP="009163B6">
    <w:pPr>
      <w:pStyle w:val="a9"/>
      <w:ind w:left="210" w:firstLine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2660AE9E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2E496B"/>
    <w:multiLevelType w:val="hybridMultilevel"/>
    <w:tmpl w:val="19206368"/>
    <w:lvl w:ilvl="0" w:tplc="BCFEE1C2">
      <w:start w:val="1"/>
      <w:numFmt w:val="bullet"/>
      <w:lvlText w:val=""/>
      <w:lvlJc w:val="left"/>
      <w:pPr>
        <w:tabs>
          <w:tab w:val="num" w:pos="624"/>
        </w:tabs>
        <w:ind w:left="624" w:hanging="397"/>
      </w:pPr>
      <w:rPr>
        <w:rFonts w:ascii="Wingdings" w:hAnsi="Wingdings" w:hint="default"/>
      </w:rPr>
    </w:lvl>
    <w:lvl w:ilvl="1" w:tplc="4D3C8B40">
      <w:start w:val="1"/>
      <w:numFmt w:val="bullet"/>
      <w:pStyle w:val="a"/>
      <w:lvlText w:val=""/>
      <w:lvlJc w:val="left"/>
      <w:pPr>
        <w:tabs>
          <w:tab w:val="num" w:pos="624"/>
        </w:tabs>
        <w:ind w:left="624" w:hanging="397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BC0FC5"/>
    <w:multiLevelType w:val="multilevel"/>
    <w:tmpl w:val="C002ADF0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36"/>
        <w:szCs w:val="28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820"/>
        </w:tabs>
        <w:ind w:left="820" w:hanging="720"/>
      </w:pPr>
      <w:rPr>
        <w:rFonts w:ascii="Arial" w:hAnsi="Arial" w:cs="Arial"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sz w:val="24"/>
        <w:szCs w:val="24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5D31755"/>
    <w:multiLevelType w:val="hybridMultilevel"/>
    <w:tmpl w:val="3606E834"/>
    <w:lvl w:ilvl="0" w:tplc="7B666912">
      <w:start w:val="1"/>
      <w:numFmt w:val="decimal"/>
      <w:pStyle w:val="a0"/>
      <w:lvlText w:val="%1)"/>
      <w:lvlJc w:val="left"/>
      <w:pPr>
        <w:tabs>
          <w:tab w:val="num" w:pos="340"/>
        </w:tabs>
        <w:ind w:left="340" w:hanging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8C46867"/>
    <w:multiLevelType w:val="hybridMultilevel"/>
    <w:tmpl w:val="F7B23118"/>
    <w:lvl w:ilvl="0" w:tplc="1BEA20F6">
      <w:start w:val="1"/>
      <w:numFmt w:val="bullet"/>
      <w:pStyle w:val="a1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613"/>
        </w:tabs>
        <w:ind w:left="613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033"/>
        </w:tabs>
        <w:ind w:left="10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53"/>
        </w:tabs>
        <w:ind w:left="14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873"/>
        </w:tabs>
        <w:ind w:left="18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293"/>
        </w:tabs>
        <w:ind w:left="22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13"/>
        </w:tabs>
        <w:ind w:left="27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133"/>
        </w:tabs>
        <w:ind w:left="31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553"/>
        </w:tabs>
        <w:ind w:left="3553" w:hanging="420"/>
      </w:pPr>
      <w:rPr>
        <w:rFonts w:ascii="Wingdings" w:hAnsi="Wingdings" w:hint="default"/>
      </w:rPr>
    </w:lvl>
  </w:abstractNum>
  <w:abstractNum w:abstractNumId="5" w15:restartNumberingAfterBreak="0">
    <w:nsid w:val="5F564208"/>
    <w:multiLevelType w:val="multilevel"/>
    <w:tmpl w:val="C002ADF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36"/>
        <w:szCs w:val="28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720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64C5234F"/>
    <w:multiLevelType w:val="hybridMultilevel"/>
    <w:tmpl w:val="8698129C"/>
    <w:lvl w:ilvl="0" w:tplc="B476860A">
      <w:start w:val="1"/>
      <w:numFmt w:val="decimal"/>
      <w:pStyle w:val="a2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6FE863B7"/>
    <w:multiLevelType w:val="multilevel"/>
    <w:tmpl w:val="C002ADF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36"/>
        <w:szCs w:val="28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720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7F9256E2"/>
    <w:multiLevelType w:val="hybridMultilevel"/>
    <w:tmpl w:val="A42A92D6"/>
    <w:lvl w:ilvl="0" w:tplc="E4DC7B1A">
      <w:start w:val="1"/>
      <w:numFmt w:val="decimal"/>
      <w:pStyle w:val="10"/>
      <w:lvlText w:val="%1)"/>
      <w:lvlJc w:val="left"/>
      <w:pPr>
        <w:ind w:left="5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7"/>
  </w:num>
  <w:num w:numId="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5"/>
  <w:doNotHyphenateCaps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ACTIVE" w:val="TGViewOverView-2b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D977B5"/>
    <w:rsid w:val="000010FD"/>
    <w:rsid w:val="000020E6"/>
    <w:rsid w:val="00002101"/>
    <w:rsid w:val="00005ED0"/>
    <w:rsid w:val="0000613A"/>
    <w:rsid w:val="00006C97"/>
    <w:rsid w:val="0001122D"/>
    <w:rsid w:val="000123CD"/>
    <w:rsid w:val="00012597"/>
    <w:rsid w:val="000126CF"/>
    <w:rsid w:val="00012D25"/>
    <w:rsid w:val="000138EF"/>
    <w:rsid w:val="000149F0"/>
    <w:rsid w:val="00016276"/>
    <w:rsid w:val="00017208"/>
    <w:rsid w:val="00017891"/>
    <w:rsid w:val="00017BD7"/>
    <w:rsid w:val="00020BB9"/>
    <w:rsid w:val="00020BD6"/>
    <w:rsid w:val="00021887"/>
    <w:rsid w:val="000221B6"/>
    <w:rsid w:val="000236A4"/>
    <w:rsid w:val="0002399B"/>
    <w:rsid w:val="0002407F"/>
    <w:rsid w:val="0002450C"/>
    <w:rsid w:val="000260E5"/>
    <w:rsid w:val="00026F2A"/>
    <w:rsid w:val="00027690"/>
    <w:rsid w:val="00030477"/>
    <w:rsid w:val="000304DB"/>
    <w:rsid w:val="00033A2A"/>
    <w:rsid w:val="00033C4E"/>
    <w:rsid w:val="00034101"/>
    <w:rsid w:val="0003630D"/>
    <w:rsid w:val="0004232F"/>
    <w:rsid w:val="00042BED"/>
    <w:rsid w:val="00043652"/>
    <w:rsid w:val="00045D70"/>
    <w:rsid w:val="00046CA4"/>
    <w:rsid w:val="00046D79"/>
    <w:rsid w:val="0004755F"/>
    <w:rsid w:val="000515B6"/>
    <w:rsid w:val="000519D6"/>
    <w:rsid w:val="00051F78"/>
    <w:rsid w:val="00052DA6"/>
    <w:rsid w:val="00053EBC"/>
    <w:rsid w:val="00055C6A"/>
    <w:rsid w:val="00055D34"/>
    <w:rsid w:val="000561C1"/>
    <w:rsid w:val="000562BB"/>
    <w:rsid w:val="00056C14"/>
    <w:rsid w:val="00057AF9"/>
    <w:rsid w:val="000604A6"/>
    <w:rsid w:val="00060770"/>
    <w:rsid w:val="00060E47"/>
    <w:rsid w:val="00063BFF"/>
    <w:rsid w:val="0006537C"/>
    <w:rsid w:val="000664CF"/>
    <w:rsid w:val="00071859"/>
    <w:rsid w:val="00073269"/>
    <w:rsid w:val="00074512"/>
    <w:rsid w:val="000748A8"/>
    <w:rsid w:val="00074FE4"/>
    <w:rsid w:val="000767C5"/>
    <w:rsid w:val="00076BD7"/>
    <w:rsid w:val="00076F01"/>
    <w:rsid w:val="00077A44"/>
    <w:rsid w:val="00077C62"/>
    <w:rsid w:val="00080933"/>
    <w:rsid w:val="00081568"/>
    <w:rsid w:val="00084179"/>
    <w:rsid w:val="0009066D"/>
    <w:rsid w:val="000906ED"/>
    <w:rsid w:val="00090A5F"/>
    <w:rsid w:val="00090B08"/>
    <w:rsid w:val="00091976"/>
    <w:rsid w:val="00092977"/>
    <w:rsid w:val="000935F0"/>
    <w:rsid w:val="0009381D"/>
    <w:rsid w:val="00095E27"/>
    <w:rsid w:val="00096029"/>
    <w:rsid w:val="000972F7"/>
    <w:rsid w:val="00097CB6"/>
    <w:rsid w:val="000A1BF6"/>
    <w:rsid w:val="000A1CAF"/>
    <w:rsid w:val="000A1CCB"/>
    <w:rsid w:val="000A2D90"/>
    <w:rsid w:val="000A4327"/>
    <w:rsid w:val="000A4C37"/>
    <w:rsid w:val="000A6D25"/>
    <w:rsid w:val="000A7CED"/>
    <w:rsid w:val="000B0898"/>
    <w:rsid w:val="000B09D5"/>
    <w:rsid w:val="000B341A"/>
    <w:rsid w:val="000B42BB"/>
    <w:rsid w:val="000B5095"/>
    <w:rsid w:val="000B5C2B"/>
    <w:rsid w:val="000B6496"/>
    <w:rsid w:val="000B7879"/>
    <w:rsid w:val="000C19FC"/>
    <w:rsid w:val="000C2013"/>
    <w:rsid w:val="000C3202"/>
    <w:rsid w:val="000C3D4D"/>
    <w:rsid w:val="000C467B"/>
    <w:rsid w:val="000C5823"/>
    <w:rsid w:val="000D04A5"/>
    <w:rsid w:val="000D0922"/>
    <w:rsid w:val="000D1FF9"/>
    <w:rsid w:val="000D21DB"/>
    <w:rsid w:val="000D4732"/>
    <w:rsid w:val="000D590C"/>
    <w:rsid w:val="000D5B6E"/>
    <w:rsid w:val="000D6530"/>
    <w:rsid w:val="000D7151"/>
    <w:rsid w:val="000E0BB5"/>
    <w:rsid w:val="000E2C83"/>
    <w:rsid w:val="000E2E15"/>
    <w:rsid w:val="000E3314"/>
    <w:rsid w:val="000E3414"/>
    <w:rsid w:val="000E5F40"/>
    <w:rsid w:val="000E73F0"/>
    <w:rsid w:val="000E7696"/>
    <w:rsid w:val="000E7CA8"/>
    <w:rsid w:val="000F05E1"/>
    <w:rsid w:val="000F08A2"/>
    <w:rsid w:val="000F1278"/>
    <w:rsid w:val="000F254B"/>
    <w:rsid w:val="000F30B2"/>
    <w:rsid w:val="000F33A3"/>
    <w:rsid w:val="000F60D4"/>
    <w:rsid w:val="00100316"/>
    <w:rsid w:val="001013AA"/>
    <w:rsid w:val="001022EF"/>
    <w:rsid w:val="001023C9"/>
    <w:rsid w:val="0010266A"/>
    <w:rsid w:val="00102727"/>
    <w:rsid w:val="00103665"/>
    <w:rsid w:val="00104799"/>
    <w:rsid w:val="00105DCF"/>
    <w:rsid w:val="00107B30"/>
    <w:rsid w:val="001100B3"/>
    <w:rsid w:val="00110290"/>
    <w:rsid w:val="00112336"/>
    <w:rsid w:val="00113A77"/>
    <w:rsid w:val="00114117"/>
    <w:rsid w:val="00114630"/>
    <w:rsid w:val="00115ACB"/>
    <w:rsid w:val="00115D09"/>
    <w:rsid w:val="001167D9"/>
    <w:rsid w:val="001200B3"/>
    <w:rsid w:val="00122842"/>
    <w:rsid w:val="00122C25"/>
    <w:rsid w:val="00122CA5"/>
    <w:rsid w:val="00123430"/>
    <w:rsid w:val="00124D04"/>
    <w:rsid w:val="00125379"/>
    <w:rsid w:val="00125B71"/>
    <w:rsid w:val="0012762B"/>
    <w:rsid w:val="001302E2"/>
    <w:rsid w:val="00130EE7"/>
    <w:rsid w:val="001315EA"/>
    <w:rsid w:val="00132E2F"/>
    <w:rsid w:val="00133AA9"/>
    <w:rsid w:val="00133AEC"/>
    <w:rsid w:val="00133F36"/>
    <w:rsid w:val="00134AEB"/>
    <w:rsid w:val="001375A6"/>
    <w:rsid w:val="00141A80"/>
    <w:rsid w:val="00141B40"/>
    <w:rsid w:val="001423F3"/>
    <w:rsid w:val="00142672"/>
    <w:rsid w:val="00144423"/>
    <w:rsid w:val="001444BE"/>
    <w:rsid w:val="00144706"/>
    <w:rsid w:val="001458B1"/>
    <w:rsid w:val="00145C93"/>
    <w:rsid w:val="00145FC1"/>
    <w:rsid w:val="00147D54"/>
    <w:rsid w:val="00150337"/>
    <w:rsid w:val="00150467"/>
    <w:rsid w:val="00151763"/>
    <w:rsid w:val="00153FFA"/>
    <w:rsid w:val="00154687"/>
    <w:rsid w:val="00157E03"/>
    <w:rsid w:val="00160AA5"/>
    <w:rsid w:val="00161963"/>
    <w:rsid w:val="00163BC0"/>
    <w:rsid w:val="00165700"/>
    <w:rsid w:val="001669BF"/>
    <w:rsid w:val="001671A0"/>
    <w:rsid w:val="00170BEE"/>
    <w:rsid w:val="00174845"/>
    <w:rsid w:val="00175774"/>
    <w:rsid w:val="001758EE"/>
    <w:rsid w:val="0017591E"/>
    <w:rsid w:val="001825A1"/>
    <w:rsid w:val="001836D0"/>
    <w:rsid w:val="0018402A"/>
    <w:rsid w:val="00187FEC"/>
    <w:rsid w:val="00192654"/>
    <w:rsid w:val="001940C4"/>
    <w:rsid w:val="00197193"/>
    <w:rsid w:val="00197C88"/>
    <w:rsid w:val="001A0107"/>
    <w:rsid w:val="001A0225"/>
    <w:rsid w:val="001A078B"/>
    <w:rsid w:val="001A1D62"/>
    <w:rsid w:val="001A1F63"/>
    <w:rsid w:val="001A2CE8"/>
    <w:rsid w:val="001A2EEA"/>
    <w:rsid w:val="001A5F9F"/>
    <w:rsid w:val="001A7261"/>
    <w:rsid w:val="001A76B5"/>
    <w:rsid w:val="001B1E0B"/>
    <w:rsid w:val="001B27C7"/>
    <w:rsid w:val="001B2935"/>
    <w:rsid w:val="001B296B"/>
    <w:rsid w:val="001B6402"/>
    <w:rsid w:val="001B7B50"/>
    <w:rsid w:val="001B7C3C"/>
    <w:rsid w:val="001C029A"/>
    <w:rsid w:val="001C0FCE"/>
    <w:rsid w:val="001C152A"/>
    <w:rsid w:val="001C23C0"/>
    <w:rsid w:val="001C30B1"/>
    <w:rsid w:val="001C448B"/>
    <w:rsid w:val="001C5101"/>
    <w:rsid w:val="001C5946"/>
    <w:rsid w:val="001C597D"/>
    <w:rsid w:val="001C5DA7"/>
    <w:rsid w:val="001C6A5C"/>
    <w:rsid w:val="001C6D43"/>
    <w:rsid w:val="001C6D54"/>
    <w:rsid w:val="001C7CDE"/>
    <w:rsid w:val="001D0E19"/>
    <w:rsid w:val="001D4656"/>
    <w:rsid w:val="001D650A"/>
    <w:rsid w:val="001D6899"/>
    <w:rsid w:val="001D6AF4"/>
    <w:rsid w:val="001E17E2"/>
    <w:rsid w:val="001E1DFC"/>
    <w:rsid w:val="001E336B"/>
    <w:rsid w:val="001E4085"/>
    <w:rsid w:val="001E47D6"/>
    <w:rsid w:val="001E59A9"/>
    <w:rsid w:val="001E75DF"/>
    <w:rsid w:val="001E7AB4"/>
    <w:rsid w:val="001E7C13"/>
    <w:rsid w:val="001F0F8B"/>
    <w:rsid w:val="001F3359"/>
    <w:rsid w:val="001F4BA4"/>
    <w:rsid w:val="001F574A"/>
    <w:rsid w:val="001F5E75"/>
    <w:rsid w:val="001F6548"/>
    <w:rsid w:val="001F6932"/>
    <w:rsid w:val="002006CB"/>
    <w:rsid w:val="00201313"/>
    <w:rsid w:val="0020155A"/>
    <w:rsid w:val="00203F9F"/>
    <w:rsid w:val="00205823"/>
    <w:rsid w:val="002067AF"/>
    <w:rsid w:val="00206828"/>
    <w:rsid w:val="002078A0"/>
    <w:rsid w:val="0021025D"/>
    <w:rsid w:val="00210B09"/>
    <w:rsid w:val="00211047"/>
    <w:rsid w:val="002140D3"/>
    <w:rsid w:val="00215B70"/>
    <w:rsid w:val="00216270"/>
    <w:rsid w:val="00216378"/>
    <w:rsid w:val="00216D5B"/>
    <w:rsid w:val="0022030F"/>
    <w:rsid w:val="00222606"/>
    <w:rsid w:val="00224099"/>
    <w:rsid w:val="002264F4"/>
    <w:rsid w:val="00230148"/>
    <w:rsid w:val="002304F4"/>
    <w:rsid w:val="00232E0E"/>
    <w:rsid w:val="00233820"/>
    <w:rsid w:val="00233C11"/>
    <w:rsid w:val="00236261"/>
    <w:rsid w:val="00237239"/>
    <w:rsid w:val="002375C2"/>
    <w:rsid w:val="00237ACC"/>
    <w:rsid w:val="0024020A"/>
    <w:rsid w:val="0024178B"/>
    <w:rsid w:val="002426BB"/>
    <w:rsid w:val="00243E3B"/>
    <w:rsid w:val="00246284"/>
    <w:rsid w:val="00250602"/>
    <w:rsid w:val="002509BD"/>
    <w:rsid w:val="00252321"/>
    <w:rsid w:val="00253176"/>
    <w:rsid w:val="002537DF"/>
    <w:rsid w:val="00253CB3"/>
    <w:rsid w:val="00254AD2"/>
    <w:rsid w:val="002555DC"/>
    <w:rsid w:val="002564AC"/>
    <w:rsid w:val="00260699"/>
    <w:rsid w:val="002623A6"/>
    <w:rsid w:val="00262ADA"/>
    <w:rsid w:val="00262DD6"/>
    <w:rsid w:val="00262EB1"/>
    <w:rsid w:val="002645B4"/>
    <w:rsid w:val="00264CC7"/>
    <w:rsid w:val="00266DA4"/>
    <w:rsid w:val="00267459"/>
    <w:rsid w:val="00267DBB"/>
    <w:rsid w:val="002701CD"/>
    <w:rsid w:val="0027054D"/>
    <w:rsid w:val="00272F5C"/>
    <w:rsid w:val="00275129"/>
    <w:rsid w:val="0027706C"/>
    <w:rsid w:val="0027743E"/>
    <w:rsid w:val="00277464"/>
    <w:rsid w:val="00280C03"/>
    <w:rsid w:val="0028357B"/>
    <w:rsid w:val="00283EF8"/>
    <w:rsid w:val="00285658"/>
    <w:rsid w:val="00286444"/>
    <w:rsid w:val="00286B7F"/>
    <w:rsid w:val="00286CE3"/>
    <w:rsid w:val="00287AE6"/>
    <w:rsid w:val="00290D3B"/>
    <w:rsid w:val="00291967"/>
    <w:rsid w:val="00294B44"/>
    <w:rsid w:val="00294EF1"/>
    <w:rsid w:val="00295732"/>
    <w:rsid w:val="00296B6F"/>
    <w:rsid w:val="00296D3A"/>
    <w:rsid w:val="002973F8"/>
    <w:rsid w:val="002A009C"/>
    <w:rsid w:val="002A0577"/>
    <w:rsid w:val="002A09EE"/>
    <w:rsid w:val="002A0A5F"/>
    <w:rsid w:val="002A3204"/>
    <w:rsid w:val="002B12F6"/>
    <w:rsid w:val="002B1C47"/>
    <w:rsid w:val="002B2458"/>
    <w:rsid w:val="002B265E"/>
    <w:rsid w:val="002B329C"/>
    <w:rsid w:val="002B4C72"/>
    <w:rsid w:val="002B4E0B"/>
    <w:rsid w:val="002B5F3E"/>
    <w:rsid w:val="002B6D53"/>
    <w:rsid w:val="002C1064"/>
    <w:rsid w:val="002C2FDD"/>
    <w:rsid w:val="002C3685"/>
    <w:rsid w:val="002C49DA"/>
    <w:rsid w:val="002C5B1C"/>
    <w:rsid w:val="002C601C"/>
    <w:rsid w:val="002C69E4"/>
    <w:rsid w:val="002C6FE3"/>
    <w:rsid w:val="002D23C3"/>
    <w:rsid w:val="002D3A2E"/>
    <w:rsid w:val="002D3C4B"/>
    <w:rsid w:val="002D5818"/>
    <w:rsid w:val="002D6226"/>
    <w:rsid w:val="002D7722"/>
    <w:rsid w:val="002E0AC9"/>
    <w:rsid w:val="002E0CD3"/>
    <w:rsid w:val="002E109B"/>
    <w:rsid w:val="002E310C"/>
    <w:rsid w:val="002E3666"/>
    <w:rsid w:val="002E3CA3"/>
    <w:rsid w:val="002E46C1"/>
    <w:rsid w:val="002E5856"/>
    <w:rsid w:val="002E5C69"/>
    <w:rsid w:val="002E5F03"/>
    <w:rsid w:val="002E5F69"/>
    <w:rsid w:val="002E722D"/>
    <w:rsid w:val="002F01E3"/>
    <w:rsid w:val="002F165E"/>
    <w:rsid w:val="002F271C"/>
    <w:rsid w:val="002F5A97"/>
    <w:rsid w:val="002F5BDD"/>
    <w:rsid w:val="002F6848"/>
    <w:rsid w:val="002F7C77"/>
    <w:rsid w:val="0030235B"/>
    <w:rsid w:val="00302EA2"/>
    <w:rsid w:val="003036AB"/>
    <w:rsid w:val="003043C8"/>
    <w:rsid w:val="00304577"/>
    <w:rsid w:val="003048B4"/>
    <w:rsid w:val="003051A3"/>
    <w:rsid w:val="0030581C"/>
    <w:rsid w:val="00305F4A"/>
    <w:rsid w:val="003062F9"/>
    <w:rsid w:val="00307545"/>
    <w:rsid w:val="003114BD"/>
    <w:rsid w:val="00311EF9"/>
    <w:rsid w:val="00312FE4"/>
    <w:rsid w:val="00314212"/>
    <w:rsid w:val="00315703"/>
    <w:rsid w:val="00316A08"/>
    <w:rsid w:val="003207B6"/>
    <w:rsid w:val="003214F2"/>
    <w:rsid w:val="0032420B"/>
    <w:rsid w:val="00324804"/>
    <w:rsid w:val="003249A9"/>
    <w:rsid w:val="00327A16"/>
    <w:rsid w:val="00327AD2"/>
    <w:rsid w:val="00327D44"/>
    <w:rsid w:val="003310A7"/>
    <w:rsid w:val="00331A97"/>
    <w:rsid w:val="0033291E"/>
    <w:rsid w:val="0033327C"/>
    <w:rsid w:val="00333D45"/>
    <w:rsid w:val="003366B9"/>
    <w:rsid w:val="00340C63"/>
    <w:rsid w:val="0034237D"/>
    <w:rsid w:val="003446E1"/>
    <w:rsid w:val="003515B5"/>
    <w:rsid w:val="00351D1C"/>
    <w:rsid w:val="00352151"/>
    <w:rsid w:val="003526A2"/>
    <w:rsid w:val="003529ED"/>
    <w:rsid w:val="003567A2"/>
    <w:rsid w:val="00356B91"/>
    <w:rsid w:val="003577D2"/>
    <w:rsid w:val="003607DB"/>
    <w:rsid w:val="003609FA"/>
    <w:rsid w:val="00361693"/>
    <w:rsid w:val="0036180E"/>
    <w:rsid w:val="00363FF1"/>
    <w:rsid w:val="0036402B"/>
    <w:rsid w:val="0036416D"/>
    <w:rsid w:val="00364695"/>
    <w:rsid w:val="003649C9"/>
    <w:rsid w:val="00364A98"/>
    <w:rsid w:val="003658AA"/>
    <w:rsid w:val="003676D1"/>
    <w:rsid w:val="00367E46"/>
    <w:rsid w:val="00367F9B"/>
    <w:rsid w:val="00370D26"/>
    <w:rsid w:val="003729ED"/>
    <w:rsid w:val="00373B2C"/>
    <w:rsid w:val="00376256"/>
    <w:rsid w:val="00376A59"/>
    <w:rsid w:val="003772C3"/>
    <w:rsid w:val="00377A3D"/>
    <w:rsid w:val="003809D1"/>
    <w:rsid w:val="00380B55"/>
    <w:rsid w:val="003828C2"/>
    <w:rsid w:val="00385269"/>
    <w:rsid w:val="003863D8"/>
    <w:rsid w:val="00386FCD"/>
    <w:rsid w:val="00387C83"/>
    <w:rsid w:val="003914C1"/>
    <w:rsid w:val="00391DE5"/>
    <w:rsid w:val="00395B46"/>
    <w:rsid w:val="003A041F"/>
    <w:rsid w:val="003A25ED"/>
    <w:rsid w:val="003A27DD"/>
    <w:rsid w:val="003A2CDA"/>
    <w:rsid w:val="003A32C6"/>
    <w:rsid w:val="003A332C"/>
    <w:rsid w:val="003A3BC8"/>
    <w:rsid w:val="003A44F3"/>
    <w:rsid w:val="003A4954"/>
    <w:rsid w:val="003A4DC8"/>
    <w:rsid w:val="003A663B"/>
    <w:rsid w:val="003A6990"/>
    <w:rsid w:val="003A7821"/>
    <w:rsid w:val="003B1B12"/>
    <w:rsid w:val="003B53DB"/>
    <w:rsid w:val="003C06A8"/>
    <w:rsid w:val="003C0A85"/>
    <w:rsid w:val="003C3C0A"/>
    <w:rsid w:val="003C4D14"/>
    <w:rsid w:val="003C4F6A"/>
    <w:rsid w:val="003C544D"/>
    <w:rsid w:val="003C677E"/>
    <w:rsid w:val="003D1E20"/>
    <w:rsid w:val="003D44F1"/>
    <w:rsid w:val="003D52C9"/>
    <w:rsid w:val="003D5F38"/>
    <w:rsid w:val="003D6F3D"/>
    <w:rsid w:val="003E0498"/>
    <w:rsid w:val="003E15A5"/>
    <w:rsid w:val="003E178B"/>
    <w:rsid w:val="003E17FD"/>
    <w:rsid w:val="003E3497"/>
    <w:rsid w:val="003E5191"/>
    <w:rsid w:val="003E5838"/>
    <w:rsid w:val="003E620E"/>
    <w:rsid w:val="003E6C58"/>
    <w:rsid w:val="003E743B"/>
    <w:rsid w:val="003E7F8F"/>
    <w:rsid w:val="003F0BB2"/>
    <w:rsid w:val="003F15E9"/>
    <w:rsid w:val="003F17E1"/>
    <w:rsid w:val="003F1AB4"/>
    <w:rsid w:val="003F2424"/>
    <w:rsid w:val="003F2678"/>
    <w:rsid w:val="003F29DB"/>
    <w:rsid w:val="003F2C96"/>
    <w:rsid w:val="003F40CE"/>
    <w:rsid w:val="003F40EA"/>
    <w:rsid w:val="003F58DF"/>
    <w:rsid w:val="0040267B"/>
    <w:rsid w:val="00403E47"/>
    <w:rsid w:val="00404443"/>
    <w:rsid w:val="00405239"/>
    <w:rsid w:val="00407ECD"/>
    <w:rsid w:val="00410170"/>
    <w:rsid w:val="0041035F"/>
    <w:rsid w:val="00411D3F"/>
    <w:rsid w:val="004125C1"/>
    <w:rsid w:val="00413452"/>
    <w:rsid w:val="004142BE"/>
    <w:rsid w:val="00414806"/>
    <w:rsid w:val="004149F0"/>
    <w:rsid w:val="00414BA6"/>
    <w:rsid w:val="00414D5B"/>
    <w:rsid w:val="00415087"/>
    <w:rsid w:val="00415F3C"/>
    <w:rsid w:val="00420E37"/>
    <w:rsid w:val="004218D4"/>
    <w:rsid w:val="00422C96"/>
    <w:rsid w:val="00422FAD"/>
    <w:rsid w:val="004248FA"/>
    <w:rsid w:val="00425C49"/>
    <w:rsid w:val="00426C3E"/>
    <w:rsid w:val="00426E32"/>
    <w:rsid w:val="00427F84"/>
    <w:rsid w:val="0043179E"/>
    <w:rsid w:val="00432677"/>
    <w:rsid w:val="00432ACF"/>
    <w:rsid w:val="00432FEC"/>
    <w:rsid w:val="00433116"/>
    <w:rsid w:val="004333D2"/>
    <w:rsid w:val="00433698"/>
    <w:rsid w:val="00433806"/>
    <w:rsid w:val="00434DD1"/>
    <w:rsid w:val="00434FD0"/>
    <w:rsid w:val="004358AD"/>
    <w:rsid w:val="0043640A"/>
    <w:rsid w:val="00443573"/>
    <w:rsid w:val="0044382E"/>
    <w:rsid w:val="00444590"/>
    <w:rsid w:val="004464C8"/>
    <w:rsid w:val="00446601"/>
    <w:rsid w:val="00452930"/>
    <w:rsid w:val="00452E61"/>
    <w:rsid w:val="00454A7D"/>
    <w:rsid w:val="0045677E"/>
    <w:rsid w:val="00457F4B"/>
    <w:rsid w:val="00460164"/>
    <w:rsid w:val="0046037A"/>
    <w:rsid w:val="00460384"/>
    <w:rsid w:val="00461BF7"/>
    <w:rsid w:val="00461F75"/>
    <w:rsid w:val="004658EE"/>
    <w:rsid w:val="00467214"/>
    <w:rsid w:val="00470BE7"/>
    <w:rsid w:val="00471292"/>
    <w:rsid w:val="00471721"/>
    <w:rsid w:val="0047184B"/>
    <w:rsid w:val="00475FF3"/>
    <w:rsid w:val="0047660B"/>
    <w:rsid w:val="00476E5D"/>
    <w:rsid w:val="00477B9C"/>
    <w:rsid w:val="00477E90"/>
    <w:rsid w:val="0048028A"/>
    <w:rsid w:val="0048117B"/>
    <w:rsid w:val="004830AF"/>
    <w:rsid w:val="00484AF4"/>
    <w:rsid w:val="004851B6"/>
    <w:rsid w:val="00485312"/>
    <w:rsid w:val="004859DF"/>
    <w:rsid w:val="00487CC9"/>
    <w:rsid w:val="0049182B"/>
    <w:rsid w:val="0049527C"/>
    <w:rsid w:val="00496CA4"/>
    <w:rsid w:val="0049793F"/>
    <w:rsid w:val="004A04EB"/>
    <w:rsid w:val="004A1354"/>
    <w:rsid w:val="004A307D"/>
    <w:rsid w:val="004A3575"/>
    <w:rsid w:val="004A4F5D"/>
    <w:rsid w:val="004A5110"/>
    <w:rsid w:val="004A532C"/>
    <w:rsid w:val="004A7452"/>
    <w:rsid w:val="004B496B"/>
    <w:rsid w:val="004B4B20"/>
    <w:rsid w:val="004B5ACA"/>
    <w:rsid w:val="004B5FDF"/>
    <w:rsid w:val="004B62D8"/>
    <w:rsid w:val="004B6806"/>
    <w:rsid w:val="004B7705"/>
    <w:rsid w:val="004C1655"/>
    <w:rsid w:val="004C2389"/>
    <w:rsid w:val="004C322E"/>
    <w:rsid w:val="004C3ECF"/>
    <w:rsid w:val="004C4823"/>
    <w:rsid w:val="004C4FEE"/>
    <w:rsid w:val="004C659F"/>
    <w:rsid w:val="004D21BD"/>
    <w:rsid w:val="004D23C1"/>
    <w:rsid w:val="004D28AC"/>
    <w:rsid w:val="004D3DDF"/>
    <w:rsid w:val="004D4612"/>
    <w:rsid w:val="004D66A2"/>
    <w:rsid w:val="004D6F0B"/>
    <w:rsid w:val="004D6FD2"/>
    <w:rsid w:val="004E0139"/>
    <w:rsid w:val="004E16EF"/>
    <w:rsid w:val="004E26B7"/>
    <w:rsid w:val="004E3290"/>
    <w:rsid w:val="004E4283"/>
    <w:rsid w:val="004E4416"/>
    <w:rsid w:val="004E483E"/>
    <w:rsid w:val="004E7681"/>
    <w:rsid w:val="004E76DF"/>
    <w:rsid w:val="004E790C"/>
    <w:rsid w:val="004E7AF1"/>
    <w:rsid w:val="004F0483"/>
    <w:rsid w:val="004F137D"/>
    <w:rsid w:val="004F17A1"/>
    <w:rsid w:val="004F33EA"/>
    <w:rsid w:val="004F345D"/>
    <w:rsid w:val="004F3F54"/>
    <w:rsid w:val="004F40E6"/>
    <w:rsid w:val="004F467A"/>
    <w:rsid w:val="004F580A"/>
    <w:rsid w:val="004F5E94"/>
    <w:rsid w:val="004F6BBB"/>
    <w:rsid w:val="00502206"/>
    <w:rsid w:val="0050256C"/>
    <w:rsid w:val="00502874"/>
    <w:rsid w:val="005028EC"/>
    <w:rsid w:val="005062F3"/>
    <w:rsid w:val="0050664E"/>
    <w:rsid w:val="0051094B"/>
    <w:rsid w:val="00512018"/>
    <w:rsid w:val="00512B09"/>
    <w:rsid w:val="00514044"/>
    <w:rsid w:val="00514A24"/>
    <w:rsid w:val="00514AC1"/>
    <w:rsid w:val="00514ECD"/>
    <w:rsid w:val="005159A4"/>
    <w:rsid w:val="00515F9E"/>
    <w:rsid w:val="00517268"/>
    <w:rsid w:val="0051786F"/>
    <w:rsid w:val="0052050A"/>
    <w:rsid w:val="0052199E"/>
    <w:rsid w:val="00521D03"/>
    <w:rsid w:val="0052350D"/>
    <w:rsid w:val="005246AE"/>
    <w:rsid w:val="00526AD2"/>
    <w:rsid w:val="005272B8"/>
    <w:rsid w:val="005276CA"/>
    <w:rsid w:val="00527775"/>
    <w:rsid w:val="00527F11"/>
    <w:rsid w:val="0053069C"/>
    <w:rsid w:val="00532365"/>
    <w:rsid w:val="00534D81"/>
    <w:rsid w:val="0053524B"/>
    <w:rsid w:val="00535DF2"/>
    <w:rsid w:val="00535EA9"/>
    <w:rsid w:val="00535FC1"/>
    <w:rsid w:val="0053702C"/>
    <w:rsid w:val="0053725A"/>
    <w:rsid w:val="00541053"/>
    <w:rsid w:val="00543230"/>
    <w:rsid w:val="00543890"/>
    <w:rsid w:val="005471C0"/>
    <w:rsid w:val="00550224"/>
    <w:rsid w:val="00550449"/>
    <w:rsid w:val="005512BB"/>
    <w:rsid w:val="005537CB"/>
    <w:rsid w:val="00553836"/>
    <w:rsid w:val="00554F70"/>
    <w:rsid w:val="00556744"/>
    <w:rsid w:val="00561DA1"/>
    <w:rsid w:val="0056246F"/>
    <w:rsid w:val="005633F9"/>
    <w:rsid w:val="0056526D"/>
    <w:rsid w:val="0056712C"/>
    <w:rsid w:val="00570685"/>
    <w:rsid w:val="00572601"/>
    <w:rsid w:val="00572B48"/>
    <w:rsid w:val="005740F4"/>
    <w:rsid w:val="00574F17"/>
    <w:rsid w:val="0057521B"/>
    <w:rsid w:val="005753E3"/>
    <w:rsid w:val="00577344"/>
    <w:rsid w:val="00580550"/>
    <w:rsid w:val="005809E9"/>
    <w:rsid w:val="0058191C"/>
    <w:rsid w:val="005825A4"/>
    <w:rsid w:val="005835A8"/>
    <w:rsid w:val="00583E28"/>
    <w:rsid w:val="00584605"/>
    <w:rsid w:val="005863D0"/>
    <w:rsid w:val="00586F66"/>
    <w:rsid w:val="00586FB9"/>
    <w:rsid w:val="00592F73"/>
    <w:rsid w:val="00593A8E"/>
    <w:rsid w:val="00595A95"/>
    <w:rsid w:val="00595DCA"/>
    <w:rsid w:val="00596844"/>
    <w:rsid w:val="005971DD"/>
    <w:rsid w:val="0059789A"/>
    <w:rsid w:val="005A1076"/>
    <w:rsid w:val="005A2176"/>
    <w:rsid w:val="005A3210"/>
    <w:rsid w:val="005A6B99"/>
    <w:rsid w:val="005B0B29"/>
    <w:rsid w:val="005B0D3E"/>
    <w:rsid w:val="005B137E"/>
    <w:rsid w:val="005B1C40"/>
    <w:rsid w:val="005B3277"/>
    <w:rsid w:val="005B650C"/>
    <w:rsid w:val="005B67C6"/>
    <w:rsid w:val="005B716F"/>
    <w:rsid w:val="005B7209"/>
    <w:rsid w:val="005B721B"/>
    <w:rsid w:val="005B729B"/>
    <w:rsid w:val="005B7BFC"/>
    <w:rsid w:val="005C0AA0"/>
    <w:rsid w:val="005C2105"/>
    <w:rsid w:val="005C4A0E"/>
    <w:rsid w:val="005C53AF"/>
    <w:rsid w:val="005C5445"/>
    <w:rsid w:val="005C5623"/>
    <w:rsid w:val="005C605C"/>
    <w:rsid w:val="005C6C15"/>
    <w:rsid w:val="005D06B6"/>
    <w:rsid w:val="005D37F2"/>
    <w:rsid w:val="005D42C5"/>
    <w:rsid w:val="005D4D75"/>
    <w:rsid w:val="005D6739"/>
    <w:rsid w:val="005D6EE8"/>
    <w:rsid w:val="005E032C"/>
    <w:rsid w:val="005E0F7F"/>
    <w:rsid w:val="005E10B9"/>
    <w:rsid w:val="005E27E9"/>
    <w:rsid w:val="005E41CA"/>
    <w:rsid w:val="005E7FE2"/>
    <w:rsid w:val="005F1FAF"/>
    <w:rsid w:val="005F4417"/>
    <w:rsid w:val="005F5E2E"/>
    <w:rsid w:val="005F705E"/>
    <w:rsid w:val="005F72B2"/>
    <w:rsid w:val="005F7F15"/>
    <w:rsid w:val="00600430"/>
    <w:rsid w:val="006018A2"/>
    <w:rsid w:val="00603863"/>
    <w:rsid w:val="00603FEC"/>
    <w:rsid w:val="0060456C"/>
    <w:rsid w:val="0060479A"/>
    <w:rsid w:val="00607995"/>
    <w:rsid w:val="006128F6"/>
    <w:rsid w:val="006136C0"/>
    <w:rsid w:val="00613F3D"/>
    <w:rsid w:val="006150F7"/>
    <w:rsid w:val="00615895"/>
    <w:rsid w:val="00621EC0"/>
    <w:rsid w:val="00623AFB"/>
    <w:rsid w:val="00624084"/>
    <w:rsid w:val="00624F85"/>
    <w:rsid w:val="00625C10"/>
    <w:rsid w:val="006279E2"/>
    <w:rsid w:val="00627C43"/>
    <w:rsid w:val="00630F1E"/>
    <w:rsid w:val="0063243F"/>
    <w:rsid w:val="006325A4"/>
    <w:rsid w:val="00635A4F"/>
    <w:rsid w:val="006376F9"/>
    <w:rsid w:val="00637C00"/>
    <w:rsid w:val="00637DD0"/>
    <w:rsid w:val="0064203F"/>
    <w:rsid w:val="00642BDC"/>
    <w:rsid w:val="00642FF0"/>
    <w:rsid w:val="00643252"/>
    <w:rsid w:val="006437FF"/>
    <w:rsid w:val="00643D77"/>
    <w:rsid w:val="00645E71"/>
    <w:rsid w:val="00646407"/>
    <w:rsid w:val="00646588"/>
    <w:rsid w:val="00646E85"/>
    <w:rsid w:val="00651273"/>
    <w:rsid w:val="00651418"/>
    <w:rsid w:val="0065258A"/>
    <w:rsid w:val="006534FF"/>
    <w:rsid w:val="00654AEC"/>
    <w:rsid w:val="006562E3"/>
    <w:rsid w:val="00657CE1"/>
    <w:rsid w:val="006602B5"/>
    <w:rsid w:val="00661756"/>
    <w:rsid w:val="00662A66"/>
    <w:rsid w:val="00663D36"/>
    <w:rsid w:val="00663E35"/>
    <w:rsid w:val="006641A5"/>
    <w:rsid w:val="00664504"/>
    <w:rsid w:val="00664561"/>
    <w:rsid w:val="00664658"/>
    <w:rsid w:val="006656C3"/>
    <w:rsid w:val="00667E20"/>
    <w:rsid w:val="00671696"/>
    <w:rsid w:val="0067319B"/>
    <w:rsid w:val="0067337C"/>
    <w:rsid w:val="006745BC"/>
    <w:rsid w:val="00676211"/>
    <w:rsid w:val="00677223"/>
    <w:rsid w:val="00677D12"/>
    <w:rsid w:val="00680102"/>
    <w:rsid w:val="00680DC9"/>
    <w:rsid w:val="006811A0"/>
    <w:rsid w:val="006817C5"/>
    <w:rsid w:val="00681814"/>
    <w:rsid w:val="00683325"/>
    <w:rsid w:val="00683B48"/>
    <w:rsid w:val="00684683"/>
    <w:rsid w:val="00684F8D"/>
    <w:rsid w:val="00684FAF"/>
    <w:rsid w:val="0068524C"/>
    <w:rsid w:val="006861D2"/>
    <w:rsid w:val="00686BD7"/>
    <w:rsid w:val="00691023"/>
    <w:rsid w:val="0069165B"/>
    <w:rsid w:val="00692216"/>
    <w:rsid w:val="00694405"/>
    <w:rsid w:val="00695CE1"/>
    <w:rsid w:val="00696B09"/>
    <w:rsid w:val="00696DEB"/>
    <w:rsid w:val="006A1C2B"/>
    <w:rsid w:val="006A2C17"/>
    <w:rsid w:val="006A2CC4"/>
    <w:rsid w:val="006A512C"/>
    <w:rsid w:val="006A598C"/>
    <w:rsid w:val="006A7B8D"/>
    <w:rsid w:val="006B05AD"/>
    <w:rsid w:val="006B0A28"/>
    <w:rsid w:val="006B205C"/>
    <w:rsid w:val="006B23A0"/>
    <w:rsid w:val="006B38B9"/>
    <w:rsid w:val="006B511E"/>
    <w:rsid w:val="006B53F5"/>
    <w:rsid w:val="006B55DF"/>
    <w:rsid w:val="006B5C51"/>
    <w:rsid w:val="006B5D69"/>
    <w:rsid w:val="006C17F8"/>
    <w:rsid w:val="006C1A0E"/>
    <w:rsid w:val="006C1B3B"/>
    <w:rsid w:val="006C2296"/>
    <w:rsid w:val="006C4244"/>
    <w:rsid w:val="006C4821"/>
    <w:rsid w:val="006C494E"/>
    <w:rsid w:val="006C4C96"/>
    <w:rsid w:val="006C5BA9"/>
    <w:rsid w:val="006C5F71"/>
    <w:rsid w:val="006C6545"/>
    <w:rsid w:val="006C6DE1"/>
    <w:rsid w:val="006D1B4E"/>
    <w:rsid w:val="006D4A5C"/>
    <w:rsid w:val="006D4FAD"/>
    <w:rsid w:val="006D5B3E"/>
    <w:rsid w:val="006D669B"/>
    <w:rsid w:val="006D7200"/>
    <w:rsid w:val="006D758C"/>
    <w:rsid w:val="006E09C1"/>
    <w:rsid w:val="006E0A4F"/>
    <w:rsid w:val="006E107A"/>
    <w:rsid w:val="006E12C7"/>
    <w:rsid w:val="006E49F5"/>
    <w:rsid w:val="006E6AC7"/>
    <w:rsid w:val="006E7833"/>
    <w:rsid w:val="006F05F4"/>
    <w:rsid w:val="006F0B51"/>
    <w:rsid w:val="006F0CE3"/>
    <w:rsid w:val="006F0F8B"/>
    <w:rsid w:val="006F12D9"/>
    <w:rsid w:val="006F3527"/>
    <w:rsid w:val="006F45B4"/>
    <w:rsid w:val="006F45F6"/>
    <w:rsid w:val="006F4DF1"/>
    <w:rsid w:val="006F53BD"/>
    <w:rsid w:val="006F553E"/>
    <w:rsid w:val="006F6A4E"/>
    <w:rsid w:val="006F6EA7"/>
    <w:rsid w:val="006F7106"/>
    <w:rsid w:val="007009EC"/>
    <w:rsid w:val="00700CC9"/>
    <w:rsid w:val="00700E08"/>
    <w:rsid w:val="0070279C"/>
    <w:rsid w:val="0070348C"/>
    <w:rsid w:val="00703585"/>
    <w:rsid w:val="0070480C"/>
    <w:rsid w:val="00706AAC"/>
    <w:rsid w:val="00710A25"/>
    <w:rsid w:val="007115EA"/>
    <w:rsid w:val="007126E0"/>
    <w:rsid w:val="007126E6"/>
    <w:rsid w:val="00716495"/>
    <w:rsid w:val="0071788D"/>
    <w:rsid w:val="0072002B"/>
    <w:rsid w:val="0072324E"/>
    <w:rsid w:val="0072386C"/>
    <w:rsid w:val="007241C1"/>
    <w:rsid w:val="007248DF"/>
    <w:rsid w:val="00726302"/>
    <w:rsid w:val="00726480"/>
    <w:rsid w:val="00735A13"/>
    <w:rsid w:val="00737687"/>
    <w:rsid w:val="00737B04"/>
    <w:rsid w:val="00737CB1"/>
    <w:rsid w:val="00740F8A"/>
    <w:rsid w:val="0074140D"/>
    <w:rsid w:val="00742446"/>
    <w:rsid w:val="007449F2"/>
    <w:rsid w:val="00744A6A"/>
    <w:rsid w:val="00744D4E"/>
    <w:rsid w:val="00746B92"/>
    <w:rsid w:val="007475AC"/>
    <w:rsid w:val="007479CF"/>
    <w:rsid w:val="00747A8D"/>
    <w:rsid w:val="00750847"/>
    <w:rsid w:val="00750BC6"/>
    <w:rsid w:val="00750D9D"/>
    <w:rsid w:val="00751DBB"/>
    <w:rsid w:val="00753611"/>
    <w:rsid w:val="0075390F"/>
    <w:rsid w:val="00753A3A"/>
    <w:rsid w:val="00753BE5"/>
    <w:rsid w:val="007549B3"/>
    <w:rsid w:val="00754A43"/>
    <w:rsid w:val="00754F35"/>
    <w:rsid w:val="007552F8"/>
    <w:rsid w:val="00755D69"/>
    <w:rsid w:val="00755DF5"/>
    <w:rsid w:val="00756A0F"/>
    <w:rsid w:val="00756A3F"/>
    <w:rsid w:val="007573B9"/>
    <w:rsid w:val="00760CC1"/>
    <w:rsid w:val="007620AB"/>
    <w:rsid w:val="00764BFC"/>
    <w:rsid w:val="00767604"/>
    <w:rsid w:val="00767C48"/>
    <w:rsid w:val="00770196"/>
    <w:rsid w:val="0077035C"/>
    <w:rsid w:val="0077460A"/>
    <w:rsid w:val="00774A82"/>
    <w:rsid w:val="00774B5D"/>
    <w:rsid w:val="00774FEC"/>
    <w:rsid w:val="007755EC"/>
    <w:rsid w:val="0077785F"/>
    <w:rsid w:val="00781CE7"/>
    <w:rsid w:val="007828A5"/>
    <w:rsid w:val="00784DBC"/>
    <w:rsid w:val="00785754"/>
    <w:rsid w:val="00791A5C"/>
    <w:rsid w:val="00791AF5"/>
    <w:rsid w:val="00791B03"/>
    <w:rsid w:val="00791DD4"/>
    <w:rsid w:val="00792030"/>
    <w:rsid w:val="00792B45"/>
    <w:rsid w:val="0079356A"/>
    <w:rsid w:val="00793915"/>
    <w:rsid w:val="0079414C"/>
    <w:rsid w:val="007952E9"/>
    <w:rsid w:val="00796E81"/>
    <w:rsid w:val="007A0522"/>
    <w:rsid w:val="007A348E"/>
    <w:rsid w:val="007A3830"/>
    <w:rsid w:val="007A7912"/>
    <w:rsid w:val="007A7C94"/>
    <w:rsid w:val="007B0291"/>
    <w:rsid w:val="007B0B12"/>
    <w:rsid w:val="007B1F06"/>
    <w:rsid w:val="007B21FD"/>
    <w:rsid w:val="007B2C7D"/>
    <w:rsid w:val="007B3EF4"/>
    <w:rsid w:val="007B547C"/>
    <w:rsid w:val="007B7CEA"/>
    <w:rsid w:val="007C07DE"/>
    <w:rsid w:val="007C237C"/>
    <w:rsid w:val="007C2A36"/>
    <w:rsid w:val="007C3B61"/>
    <w:rsid w:val="007C4C5F"/>
    <w:rsid w:val="007C50B7"/>
    <w:rsid w:val="007C6601"/>
    <w:rsid w:val="007C6F98"/>
    <w:rsid w:val="007C704A"/>
    <w:rsid w:val="007C712E"/>
    <w:rsid w:val="007C78ED"/>
    <w:rsid w:val="007D1FBC"/>
    <w:rsid w:val="007D32E3"/>
    <w:rsid w:val="007D43EF"/>
    <w:rsid w:val="007D4D82"/>
    <w:rsid w:val="007D706A"/>
    <w:rsid w:val="007E00D3"/>
    <w:rsid w:val="007E088C"/>
    <w:rsid w:val="007E1838"/>
    <w:rsid w:val="007E34B1"/>
    <w:rsid w:val="007E36A7"/>
    <w:rsid w:val="007E5C3F"/>
    <w:rsid w:val="007E78F0"/>
    <w:rsid w:val="007E79CB"/>
    <w:rsid w:val="007F1815"/>
    <w:rsid w:val="007F38E2"/>
    <w:rsid w:val="007F5B45"/>
    <w:rsid w:val="007F74A8"/>
    <w:rsid w:val="008008AE"/>
    <w:rsid w:val="00801965"/>
    <w:rsid w:val="00801972"/>
    <w:rsid w:val="0080391D"/>
    <w:rsid w:val="00803AC3"/>
    <w:rsid w:val="008049A8"/>
    <w:rsid w:val="00804E7B"/>
    <w:rsid w:val="00805F75"/>
    <w:rsid w:val="00806055"/>
    <w:rsid w:val="008105FC"/>
    <w:rsid w:val="008164F2"/>
    <w:rsid w:val="0081657E"/>
    <w:rsid w:val="0081678B"/>
    <w:rsid w:val="008173D2"/>
    <w:rsid w:val="00817A5F"/>
    <w:rsid w:val="00817CCD"/>
    <w:rsid w:val="008207E3"/>
    <w:rsid w:val="00820958"/>
    <w:rsid w:val="008209D1"/>
    <w:rsid w:val="00821985"/>
    <w:rsid w:val="00821C55"/>
    <w:rsid w:val="00822C5E"/>
    <w:rsid w:val="0082439E"/>
    <w:rsid w:val="00826987"/>
    <w:rsid w:val="00827273"/>
    <w:rsid w:val="008303F4"/>
    <w:rsid w:val="00833852"/>
    <w:rsid w:val="008342FD"/>
    <w:rsid w:val="0083456A"/>
    <w:rsid w:val="00835735"/>
    <w:rsid w:val="00835C85"/>
    <w:rsid w:val="0083681F"/>
    <w:rsid w:val="0083686A"/>
    <w:rsid w:val="008428E2"/>
    <w:rsid w:val="00844169"/>
    <w:rsid w:val="00844281"/>
    <w:rsid w:val="008446F1"/>
    <w:rsid w:val="00844EF7"/>
    <w:rsid w:val="00846A40"/>
    <w:rsid w:val="00846B1F"/>
    <w:rsid w:val="00847E33"/>
    <w:rsid w:val="00847F65"/>
    <w:rsid w:val="00850264"/>
    <w:rsid w:val="00850F25"/>
    <w:rsid w:val="0085161B"/>
    <w:rsid w:val="008518D7"/>
    <w:rsid w:val="00852ED5"/>
    <w:rsid w:val="008545BB"/>
    <w:rsid w:val="00856947"/>
    <w:rsid w:val="008570D1"/>
    <w:rsid w:val="008623F5"/>
    <w:rsid w:val="00862EB7"/>
    <w:rsid w:val="008637BA"/>
    <w:rsid w:val="008667DC"/>
    <w:rsid w:val="00873E43"/>
    <w:rsid w:val="0087449B"/>
    <w:rsid w:val="008751A1"/>
    <w:rsid w:val="00876686"/>
    <w:rsid w:val="0087739B"/>
    <w:rsid w:val="00877954"/>
    <w:rsid w:val="00880091"/>
    <w:rsid w:val="008802D9"/>
    <w:rsid w:val="00881087"/>
    <w:rsid w:val="0088132B"/>
    <w:rsid w:val="00882803"/>
    <w:rsid w:val="00883104"/>
    <w:rsid w:val="0088447A"/>
    <w:rsid w:val="0088455F"/>
    <w:rsid w:val="008855B7"/>
    <w:rsid w:val="00887832"/>
    <w:rsid w:val="00887D53"/>
    <w:rsid w:val="00894086"/>
    <w:rsid w:val="008947C6"/>
    <w:rsid w:val="0089482A"/>
    <w:rsid w:val="0089550E"/>
    <w:rsid w:val="00895EAF"/>
    <w:rsid w:val="008960E9"/>
    <w:rsid w:val="0089697B"/>
    <w:rsid w:val="00897486"/>
    <w:rsid w:val="008A13A4"/>
    <w:rsid w:val="008A1A0D"/>
    <w:rsid w:val="008A5667"/>
    <w:rsid w:val="008A61E6"/>
    <w:rsid w:val="008A6AC5"/>
    <w:rsid w:val="008B1F99"/>
    <w:rsid w:val="008B280D"/>
    <w:rsid w:val="008B3171"/>
    <w:rsid w:val="008B347C"/>
    <w:rsid w:val="008B43B3"/>
    <w:rsid w:val="008B5615"/>
    <w:rsid w:val="008B7A27"/>
    <w:rsid w:val="008C06FA"/>
    <w:rsid w:val="008C1A40"/>
    <w:rsid w:val="008C74F7"/>
    <w:rsid w:val="008D161E"/>
    <w:rsid w:val="008D1DD1"/>
    <w:rsid w:val="008D2160"/>
    <w:rsid w:val="008D2833"/>
    <w:rsid w:val="008D3986"/>
    <w:rsid w:val="008D3E83"/>
    <w:rsid w:val="008D4216"/>
    <w:rsid w:val="008D52DF"/>
    <w:rsid w:val="008D5EB6"/>
    <w:rsid w:val="008D67E8"/>
    <w:rsid w:val="008E052F"/>
    <w:rsid w:val="008E08EA"/>
    <w:rsid w:val="008E10C3"/>
    <w:rsid w:val="008E1531"/>
    <w:rsid w:val="008E1F36"/>
    <w:rsid w:val="008E3281"/>
    <w:rsid w:val="008E38FF"/>
    <w:rsid w:val="008E4B3E"/>
    <w:rsid w:val="008E51D3"/>
    <w:rsid w:val="008E5926"/>
    <w:rsid w:val="008E7921"/>
    <w:rsid w:val="008F0EF8"/>
    <w:rsid w:val="008F1003"/>
    <w:rsid w:val="008F1A87"/>
    <w:rsid w:val="008F238F"/>
    <w:rsid w:val="008F4BC4"/>
    <w:rsid w:val="008F52CC"/>
    <w:rsid w:val="008F66CD"/>
    <w:rsid w:val="008F6F08"/>
    <w:rsid w:val="0090182E"/>
    <w:rsid w:val="00902971"/>
    <w:rsid w:val="00903A9E"/>
    <w:rsid w:val="00903ADC"/>
    <w:rsid w:val="00903D33"/>
    <w:rsid w:val="0090603A"/>
    <w:rsid w:val="009068D9"/>
    <w:rsid w:val="0090790F"/>
    <w:rsid w:val="009100D6"/>
    <w:rsid w:val="009100DD"/>
    <w:rsid w:val="009113B0"/>
    <w:rsid w:val="00913655"/>
    <w:rsid w:val="0091391C"/>
    <w:rsid w:val="009142C6"/>
    <w:rsid w:val="009152B9"/>
    <w:rsid w:val="0091596A"/>
    <w:rsid w:val="009163B6"/>
    <w:rsid w:val="0091687B"/>
    <w:rsid w:val="009177BC"/>
    <w:rsid w:val="00917A42"/>
    <w:rsid w:val="009220A7"/>
    <w:rsid w:val="00923245"/>
    <w:rsid w:val="00923A32"/>
    <w:rsid w:val="009262A0"/>
    <w:rsid w:val="009271B5"/>
    <w:rsid w:val="00927A4F"/>
    <w:rsid w:val="009309DF"/>
    <w:rsid w:val="00932167"/>
    <w:rsid w:val="00932FA3"/>
    <w:rsid w:val="009338B3"/>
    <w:rsid w:val="00935A2A"/>
    <w:rsid w:val="009360E3"/>
    <w:rsid w:val="00936EC8"/>
    <w:rsid w:val="00936F19"/>
    <w:rsid w:val="0093719C"/>
    <w:rsid w:val="00937CD4"/>
    <w:rsid w:val="0094112E"/>
    <w:rsid w:val="009411A7"/>
    <w:rsid w:val="0094154E"/>
    <w:rsid w:val="00942184"/>
    <w:rsid w:val="009421DF"/>
    <w:rsid w:val="009422F3"/>
    <w:rsid w:val="0094320E"/>
    <w:rsid w:val="00944329"/>
    <w:rsid w:val="009445B2"/>
    <w:rsid w:val="009449F4"/>
    <w:rsid w:val="00944C83"/>
    <w:rsid w:val="00946D70"/>
    <w:rsid w:val="00947662"/>
    <w:rsid w:val="009508FE"/>
    <w:rsid w:val="00951B00"/>
    <w:rsid w:val="00951FFF"/>
    <w:rsid w:val="00952A43"/>
    <w:rsid w:val="0095345F"/>
    <w:rsid w:val="00954590"/>
    <w:rsid w:val="009548F5"/>
    <w:rsid w:val="00955876"/>
    <w:rsid w:val="00955B49"/>
    <w:rsid w:val="00956613"/>
    <w:rsid w:val="00956A9F"/>
    <w:rsid w:val="00957EBE"/>
    <w:rsid w:val="00960189"/>
    <w:rsid w:val="009608C6"/>
    <w:rsid w:val="0096266B"/>
    <w:rsid w:val="00962A98"/>
    <w:rsid w:val="0096398B"/>
    <w:rsid w:val="00964B04"/>
    <w:rsid w:val="00965E1E"/>
    <w:rsid w:val="00966A8B"/>
    <w:rsid w:val="00967459"/>
    <w:rsid w:val="00967C16"/>
    <w:rsid w:val="009700F0"/>
    <w:rsid w:val="0097070F"/>
    <w:rsid w:val="00971F29"/>
    <w:rsid w:val="00972390"/>
    <w:rsid w:val="00973C14"/>
    <w:rsid w:val="00974CCB"/>
    <w:rsid w:val="0097599E"/>
    <w:rsid w:val="00976623"/>
    <w:rsid w:val="009766E1"/>
    <w:rsid w:val="00976970"/>
    <w:rsid w:val="00976A74"/>
    <w:rsid w:val="00980677"/>
    <w:rsid w:val="0098219D"/>
    <w:rsid w:val="0098274F"/>
    <w:rsid w:val="00982FEF"/>
    <w:rsid w:val="0098456C"/>
    <w:rsid w:val="00991203"/>
    <w:rsid w:val="00992497"/>
    <w:rsid w:val="00993234"/>
    <w:rsid w:val="00993AD7"/>
    <w:rsid w:val="00993F64"/>
    <w:rsid w:val="009A0040"/>
    <w:rsid w:val="009A0074"/>
    <w:rsid w:val="009A05D7"/>
    <w:rsid w:val="009A095C"/>
    <w:rsid w:val="009A0F84"/>
    <w:rsid w:val="009A10FF"/>
    <w:rsid w:val="009A1227"/>
    <w:rsid w:val="009A1BC6"/>
    <w:rsid w:val="009A24AA"/>
    <w:rsid w:val="009A2F70"/>
    <w:rsid w:val="009A314A"/>
    <w:rsid w:val="009A345B"/>
    <w:rsid w:val="009A37F9"/>
    <w:rsid w:val="009A3849"/>
    <w:rsid w:val="009A3EB0"/>
    <w:rsid w:val="009A453E"/>
    <w:rsid w:val="009A4E3D"/>
    <w:rsid w:val="009A52EA"/>
    <w:rsid w:val="009A5B43"/>
    <w:rsid w:val="009A68B7"/>
    <w:rsid w:val="009A7DBC"/>
    <w:rsid w:val="009A7E6E"/>
    <w:rsid w:val="009B17C3"/>
    <w:rsid w:val="009B23CD"/>
    <w:rsid w:val="009B2886"/>
    <w:rsid w:val="009B608A"/>
    <w:rsid w:val="009B685E"/>
    <w:rsid w:val="009B6B64"/>
    <w:rsid w:val="009B7150"/>
    <w:rsid w:val="009B72B1"/>
    <w:rsid w:val="009B783D"/>
    <w:rsid w:val="009C0B70"/>
    <w:rsid w:val="009C0DBB"/>
    <w:rsid w:val="009C0E30"/>
    <w:rsid w:val="009C23EA"/>
    <w:rsid w:val="009C2C2F"/>
    <w:rsid w:val="009C4B74"/>
    <w:rsid w:val="009C51FC"/>
    <w:rsid w:val="009C66D2"/>
    <w:rsid w:val="009D070F"/>
    <w:rsid w:val="009D1C57"/>
    <w:rsid w:val="009D2CE4"/>
    <w:rsid w:val="009D416A"/>
    <w:rsid w:val="009D5E56"/>
    <w:rsid w:val="009D6077"/>
    <w:rsid w:val="009D6C3E"/>
    <w:rsid w:val="009D7E82"/>
    <w:rsid w:val="009E05C8"/>
    <w:rsid w:val="009E087F"/>
    <w:rsid w:val="009E0FC0"/>
    <w:rsid w:val="009E10AF"/>
    <w:rsid w:val="009E1470"/>
    <w:rsid w:val="009E24ED"/>
    <w:rsid w:val="009E2E37"/>
    <w:rsid w:val="009E3BD3"/>
    <w:rsid w:val="009E4DC4"/>
    <w:rsid w:val="009E5105"/>
    <w:rsid w:val="009E609D"/>
    <w:rsid w:val="009E6AA5"/>
    <w:rsid w:val="009E7611"/>
    <w:rsid w:val="009E7BF5"/>
    <w:rsid w:val="009E7EA4"/>
    <w:rsid w:val="009F110A"/>
    <w:rsid w:val="009F1FF1"/>
    <w:rsid w:val="009F2B27"/>
    <w:rsid w:val="009F31F5"/>
    <w:rsid w:val="009F4CA2"/>
    <w:rsid w:val="009F51A9"/>
    <w:rsid w:val="009F6056"/>
    <w:rsid w:val="009F6B5C"/>
    <w:rsid w:val="009F717E"/>
    <w:rsid w:val="009F75B6"/>
    <w:rsid w:val="009F7759"/>
    <w:rsid w:val="00A00DE4"/>
    <w:rsid w:val="00A00EA4"/>
    <w:rsid w:val="00A0194B"/>
    <w:rsid w:val="00A02CE6"/>
    <w:rsid w:val="00A03359"/>
    <w:rsid w:val="00A03B81"/>
    <w:rsid w:val="00A0493C"/>
    <w:rsid w:val="00A06D20"/>
    <w:rsid w:val="00A06D5D"/>
    <w:rsid w:val="00A07C58"/>
    <w:rsid w:val="00A1097C"/>
    <w:rsid w:val="00A10E6B"/>
    <w:rsid w:val="00A114E9"/>
    <w:rsid w:val="00A11C16"/>
    <w:rsid w:val="00A11CD0"/>
    <w:rsid w:val="00A138F6"/>
    <w:rsid w:val="00A13974"/>
    <w:rsid w:val="00A13E56"/>
    <w:rsid w:val="00A141C8"/>
    <w:rsid w:val="00A14260"/>
    <w:rsid w:val="00A149F6"/>
    <w:rsid w:val="00A14A12"/>
    <w:rsid w:val="00A14E9F"/>
    <w:rsid w:val="00A16245"/>
    <w:rsid w:val="00A166A7"/>
    <w:rsid w:val="00A21620"/>
    <w:rsid w:val="00A2185C"/>
    <w:rsid w:val="00A22952"/>
    <w:rsid w:val="00A269D7"/>
    <w:rsid w:val="00A270FC"/>
    <w:rsid w:val="00A2788E"/>
    <w:rsid w:val="00A31EE4"/>
    <w:rsid w:val="00A3480A"/>
    <w:rsid w:val="00A364C3"/>
    <w:rsid w:val="00A373E7"/>
    <w:rsid w:val="00A37738"/>
    <w:rsid w:val="00A3778A"/>
    <w:rsid w:val="00A37D8A"/>
    <w:rsid w:val="00A40A37"/>
    <w:rsid w:val="00A41549"/>
    <w:rsid w:val="00A41586"/>
    <w:rsid w:val="00A416D2"/>
    <w:rsid w:val="00A42CA7"/>
    <w:rsid w:val="00A42CE1"/>
    <w:rsid w:val="00A43EDC"/>
    <w:rsid w:val="00A440AF"/>
    <w:rsid w:val="00A4492A"/>
    <w:rsid w:val="00A44F4D"/>
    <w:rsid w:val="00A51F2C"/>
    <w:rsid w:val="00A541EB"/>
    <w:rsid w:val="00A5550F"/>
    <w:rsid w:val="00A574F1"/>
    <w:rsid w:val="00A60E29"/>
    <w:rsid w:val="00A61317"/>
    <w:rsid w:val="00A63831"/>
    <w:rsid w:val="00A64E0B"/>
    <w:rsid w:val="00A65613"/>
    <w:rsid w:val="00A70A38"/>
    <w:rsid w:val="00A70DAC"/>
    <w:rsid w:val="00A7260B"/>
    <w:rsid w:val="00A73500"/>
    <w:rsid w:val="00A74BC8"/>
    <w:rsid w:val="00A75A8F"/>
    <w:rsid w:val="00A7605B"/>
    <w:rsid w:val="00A77A78"/>
    <w:rsid w:val="00A816FA"/>
    <w:rsid w:val="00A81E67"/>
    <w:rsid w:val="00A835D8"/>
    <w:rsid w:val="00A83DD1"/>
    <w:rsid w:val="00A851E6"/>
    <w:rsid w:val="00A86FDE"/>
    <w:rsid w:val="00A870DF"/>
    <w:rsid w:val="00A903CC"/>
    <w:rsid w:val="00A909D8"/>
    <w:rsid w:val="00A91A33"/>
    <w:rsid w:val="00A92090"/>
    <w:rsid w:val="00A92799"/>
    <w:rsid w:val="00A92803"/>
    <w:rsid w:val="00A95527"/>
    <w:rsid w:val="00A95B1D"/>
    <w:rsid w:val="00A97500"/>
    <w:rsid w:val="00A975F2"/>
    <w:rsid w:val="00A97742"/>
    <w:rsid w:val="00A9780A"/>
    <w:rsid w:val="00AA0244"/>
    <w:rsid w:val="00AA0895"/>
    <w:rsid w:val="00AA12C0"/>
    <w:rsid w:val="00AA141A"/>
    <w:rsid w:val="00AA1CE3"/>
    <w:rsid w:val="00AA2758"/>
    <w:rsid w:val="00AA321D"/>
    <w:rsid w:val="00AA39D1"/>
    <w:rsid w:val="00AA42E5"/>
    <w:rsid w:val="00AA68B4"/>
    <w:rsid w:val="00AA68C3"/>
    <w:rsid w:val="00AA7242"/>
    <w:rsid w:val="00AA749D"/>
    <w:rsid w:val="00AA75BD"/>
    <w:rsid w:val="00AB1128"/>
    <w:rsid w:val="00AB1326"/>
    <w:rsid w:val="00AB2E10"/>
    <w:rsid w:val="00AB311B"/>
    <w:rsid w:val="00AC1143"/>
    <w:rsid w:val="00AC1364"/>
    <w:rsid w:val="00AC1CE7"/>
    <w:rsid w:val="00AC38C3"/>
    <w:rsid w:val="00AC3C0E"/>
    <w:rsid w:val="00AC3D94"/>
    <w:rsid w:val="00AC4894"/>
    <w:rsid w:val="00AC5F57"/>
    <w:rsid w:val="00AD2BDA"/>
    <w:rsid w:val="00AD3EA5"/>
    <w:rsid w:val="00AD48EA"/>
    <w:rsid w:val="00AD58B4"/>
    <w:rsid w:val="00AD616C"/>
    <w:rsid w:val="00AD6704"/>
    <w:rsid w:val="00AD69E0"/>
    <w:rsid w:val="00AD6AA3"/>
    <w:rsid w:val="00AD6BC5"/>
    <w:rsid w:val="00AD7165"/>
    <w:rsid w:val="00AD75D8"/>
    <w:rsid w:val="00AE004F"/>
    <w:rsid w:val="00AE00EC"/>
    <w:rsid w:val="00AE0A5A"/>
    <w:rsid w:val="00AE1732"/>
    <w:rsid w:val="00AE2E08"/>
    <w:rsid w:val="00AE467B"/>
    <w:rsid w:val="00AE58CA"/>
    <w:rsid w:val="00AE5BC2"/>
    <w:rsid w:val="00AE6CAC"/>
    <w:rsid w:val="00AE7493"/>
    <w:rsid w:val="00AF2F5E"/>
    <w:rsid w:val="00AF37A2"/>
    <w:rsid w:val="00AF3CE4"/>
    <w:rsid w:val="00AF4837"/>
    <w:rsid w:val="00AF650D"/>
    <w:rsid w:val="00AF6662"/>
    <w:rsid w:val="00B005D9"/>
    <w:rsid w:val="00B009A6"/>
    <w:rsid w:val="00B0182A"/>
    <w:rsid w:val="00B03487"/>
    <w:rsid w:val="00B041DF"/>
    <w:rsid w:val="00B04E6E"/>
    <w:rsid w:val="00B079CF"/>
    <w:rsid w:val="00B07CE9"/>
    <w:rsid w:val="00B10633"/>
    <w:rsid w:val="00B159D3"/>
    <w:rsid w:val="00B162E2"/>
    <w:rsid w:val="00B16548"/>
    <w:rsid w:val="00B166AA"/>
    <w:rsid w:val="00B166C8"/>
    <w:rsid w:val="00B17430"/>
    <w:rsid w:val="00B17C71"/>
    <w:rsid w:val="00B17F31"/>
    <w:rsid w:val="00B2235E"/>
    <w:rsid w:val="00B22D86"/>
    <w:rsid w:val="00B23E89"/>
    <w:rsid w:val="00B254A2"/>
    <w:rsid w:val="00B2678F"/>
    <w:rsid w:val="00B267A0"/>
    <w:rsid w:val="00B2734A"/>
    <w:rsid w:val="00B2799F"/>
    <w:rsid w:val="00B301FF"/>
    <w:rsid w:val="00B30496"/>
    <w:rsid w:val="00B33E59"/>
    <w:rsid w:val="00B34268"/>
    <w:rsid w:val="00B34433"/>
    <w:rsid w:val="00B35D82"/>
    <w:rsid w:val="00B36804"/>
    <w:rsid w:val="00B3697A"/>
    <w:rsid w:val="00B3721C"/>
    <w:rsid w:val="00B373DF"/>
    <w:rsid w:val="00B37F4B"/>
    <w:rsid w:val="00B448E4"/>
    <w:rsid w:val="00B454AF"/>
    <w:rsid w:val="00B46861"/>
    <w:rsid w:val="00B46D71"/>
    <w:rsid w:val="00B47A76"/>
    <w:rsid w:val="00B47AEB"/>
    <w:rsid w:val="00B50512"/>
    <w:rsid w:val="00B51259"/>
    <w:rsid w:val="00B531C9"/>
    <w:rsid w:val="00B5430E"/>
    <w:rsid w:val="00B55687"/>
    <w:rsid w:val="00B55F0E"/>
    <w:rsid w:val="00B60896"/>
    <w:rsid w:val="00B60DE5"/>
    <w:rsid w:val="00B60E7A"/>
    <w:rsid w:val="00B61B55"/>
    <w:rsid w:val="00B62595"/>
    <w:rsid w:val="00B63EFA"/>
    <w:rsid w:val="00B6400B"/>
    <w:rsid w:val="00B64A09"/>
    <w:rsid w:val="00B64F32"/>
    <w:rsid w:val="00B6667D"/>
    <w:rsid w:val="00B707D9"/>
    <w:rsid w:val="00B71042"/>
    <w:rsid w:val="00B72859"/>
    <w:rsid w:val="00B72DCD"/>
    <w:rsid w:val="00B74077"/>
    <w:rsid w:val="00B746AA"/>
    <w:rsid w:val="00B74BBF"/>
    <w:rsid w:val="00B80F95"/>
    <w:rsid w:val="00B81EC1"/>
    <w:rsid w:val="00B835A0"/>
    <w:rsid w:val="00B84C02"/>
    <w:rsid w:val="00B84D3A"/>
    <w:rsid w:val="00B90B10"/>
    <w:rsid w:val="00B92096"/>
    <w:rsid w:val="00B92CA8"/>
    <w:rsid w:val="00B93FF6"/>
    <w:rsid w:val="00B94469"/>
    <w:rsid w:val="00B96131"/>
    <w:rsid w:val="00B96922"/>
    <w:rsid w:val="00B979D9"/>
    <w:rsid w:val="00B97E6B"/>
    <w:rsid w:val="00BA014F"/>
    <w:rsid w:val="00BA0D9E"/>
    <w:rsid w:val="00BA3ABE"/>
    <w:rsid w:val="00BA44E6"/>
    <w:rsid w:val="00BA648A"/>
    <w:rsid w:val="00BB0E51"/>
    <w:rsid w:val="00BB3489"/>
    <w:rsid w:val="00BB3D4C"/>
    <w:rsid w:val="00BB3F36"/>
    <w:rsid w:val="00BB4200"/>
    <w:rsid w:val="00BB5973"/>
    <w:rsid w:val="00BB60EB"/>
    <w:rsid w:val="00BC1429"/>
    <w:rsid w:val="00BC146E"/>
    <w:rsid w:val="00BC22ED"/>
    <w:rsid w:val="00BC32EE"/>
    <w:rsid w:val="00BC3ABD"/>
    <w:rsid w:val="00BC575E"/>
    <w:rsid w:val="00BC6E4A"/>
    <w:rsid w:val="00BC7FD0"/>
    <w:rsid w:val="00BD0307"/>
    <w:rsid w:val="00BD0659"/>
    <w:rsid w:val="00BD2283"/>
    <w:rsid w:val="00BD2651"/>
    <w:rsid w:val="00BD393A"/>
    <w:rsid w:val="00BD3B2B"/>
    <w:rsid w:val="00BD4866"/>
    <w:rsid w:val="00BD5CE5"/>
    <w:rsid w:val="00BD7E1C"/>
    <w:rsid w:val="00BE1948"/>
    <w:rsid w:val="00BE1E72"/>
    <w:rsid w:val="00BE2098"/>
    <w:rsid w:val="00BE3094"/>
    <w:rsid w:val="00BE3CC3"/>
    <w:rsid w:val="00BE5BF2"/>
    <w:rsid w:val="00BE6001"/>
    <w:rsid w:val="00BE7210"/>
    <w:rsid w:val="00BE7996"/>
    <w:rsid w:val="00BF1163"/>
    <w:rsid w:val="00BF2A5D"/>
    <w:rsid w:val="00BF2EBD"/>
    <w:rsid w:val="00BF36F3"/>
    <w:rsid w:val="00BF5B4D"/>
    <w:rsid w:val="00C0065B"/>
    <w:rsid w:val="00C0158D"/>
    <w:rsid w:val="00C02ABB"/>
    <w:rsid w:val="00C03085"/>
    <w:rsid w:val="00C036BE"/>
    <w:rsid w:val="00C03D1F"/>
    <w:rsid w:val="00C04A06"/>
    <w:rsid w:val="00C05CEF"/>
    <w:rsid w:val="00C05D49"/>
    <w:rsid w:val="00C05D86"/>
    <w:rsid w:val="00C1006C"/>
    <w:rsid w:val="00C1029F"/>
    <w:rsid w:val="00C1199A"/>
    <w:rsid w:val="00C12175"/>
    <w:rsid w:val="00C13335"/>
    <w:rsid w:val="00C14130"/>
    <w:rsid w:val="00C14BAC"/>
    <w:rsid w:val="00C17B3F"/>
    <w:rsid w:val="00C200C3"/>
    <w:rsid w:val="00C243B8"/>
    <w:rsid w:val="00C24F2E"/>
    <w:rsid w:val="00C24FB5"/>
    <w:rsid w:val="00C2513C"/>
    <w:rsid w:val="00C30158"/>
    <w:rsid w:val="00C3243D"/>
    <w:rsid w:val="00C32683"/>
    <w:rsid w:val="00C32F17"/>
    <w:rsid w:val="00C337A4"/>
    <w:rsid w:val="00C33C8B"/>
    <w:rsid w:val="00C35090"/>
    <w:rsid w:val="00C35252"/>
    <w:rsid w:val="00C35DAB"/>
    <w:rsid w:val="00C36B8E"/>
    <w:rsid w:val="00C36FDD"/>
    <w:rsid w:val="00C37301"/>
    <w:rsid w:val="00C41B98"/>
    <w:rsid w:val="00C4207D"/>
    <w:rsid w:val="00C4283D"/>
    <w:rsid w:val="00C45A59"/>
    <w:rsid w:val="00C4629A"/>
    <w:rsid w:val="00C50753"/>
    <w:rsid w:val="00C51008"/>
    <w:rsid w:val="00C51316"/>
    <w:rsid w:val="00C51F0B"/>
    <w:rsid w:val="00C52729"/>
    <w:rsid w:val="00C5491E"/>
    <w:rsid w:val="00C55507"/>
    <w:rsid w:val="00C61050"/>
    <w:rsid w:val="00C611EB"/>
    <w:rsid w:val="00C61951"/>
    <w:rsid w:val="00C6323B"/>
    <w:rsid w:val="00C66585"/>
    <w:rsid w:val="00C66F0E"/>
    <w:rsid w:val="00C73E89"/>
    <w:rsid w:val="00C74035"/>
    <w:rsid w:val="00C750D7"/>
    <w:rsid w:val="00C76015"/>
    <w:rsid w:val="00C77540"/>
    <w:rsid w:val="00C777A6"/>
    <w:rsid w:val="00C80C2E"/>
    <w:rsid w:val="00C8159A"/>
    <w:rsid w:val="00C83792"/>
    <w:rsid w:val="00C85295"/>
    <w:rsid w:val="00C8672D"/>
    <w:rsid w:val="00C93A83"/>
    <w:rsid w:val="00C93E37"/>
    <w:rsid w:val="00C9529E"/>
    <w:rsid w:val="00C95AE9"/>
    <w:rsid w:val="00C96F73"/>
    <w:rsid w:val="00CA2121"/>
    <w:rsid w:val="00CA32A8"/>
    <w:rsid w:val="00CA37EA"/>
    <w:rsid w:val="00CA3E58"/>
    <w:rsid w:val="00CA4C79"/>
    <w:rsid w:val="00CA4D02"/>
    <w:rsid w:val="00CA58C6"/>
    <w:rsid w:val="00CA636A"/>
    <w:rsid w:val="00CA6B94"/>
    <w:rsid w:val="00CA7B78"/>
    <w:rsid w:val="00CB00A8"/>
    <w:rsid w:val="00CB01FB"/>
    <w:rsid w:val="00CB1458"/>
    <w:rsid w:val="00CB1E86"/>
    <w:rsid w:val="00CB1EA7"/>
    <w:rsid w:val="00CB21AE"/>
    <w:rsid w:val="00CB3D82"/>
    <w:rsid w:val="00CB3DE3"/>
    <w:rsid w:val="00CB45C7"/>
    <w:rsid w:val="00CB4DE7"/>
    <w:rsid w:val="00CB62AB"/>
    <w:rsid w:val="00CB6DA8"/>
    <w:rsid w:val="00CB79C1"/>
    <w:rsid w:val="00CB7DE9"/>
    <w:rsid w:val="00CC037C"/>
    <w:rsid w:val="00CC0668"/>
    <w:rsid w:val="00CC1EC4"/>
    <w:rsid w:val="00CC4776"/>
    <w:rsid w:val="00CC6FB7"/>
    <w:rsid w:val="00CD2539"/>
    <w:rsid w:val="00CD2A6D"/>
    <w:rsid w:val="00CD4750"/>
    <w:rsid w:val="00CD4F84"/>
    <w:rsid w:val="00CD5C47"/>
    <w:rsid w:val="00CD6F3D"/>
    <w:rsid w:val="00CD6FA6"/>
    <w:rsid w:val="00CD7B29"/>
    <w:rsid w:val="00CD7C2C"/>
    <w:rsid w:val="00CD7D71"/>
    <w:rsid w:val="00CE11B3"/>
    <w:rsid w:val="00CE2BF7"/>
    <w:rsid w:val="00CE307E"/>
    <w:rsid w:val="00CE4A29"/>
    <w:rsid w:val="00CE5F29"/>
    <w:rsid w:val="00CE6E55"/>
    <w:rsid w:val="00CF0A57"/>
    <w:rsid w:val="00CF2F53"/>
    <w:rsid w:val="00CF420A"/>
    <w:rsid w:val="00CF5BF2"/>
    <w:rsid w:val="00CF6F16"/>
    <w:rsid w:val="00D00897"/>
    <w:rsid w:val="00D022E2"/>
    <w:rsid w:val="00D03A25"/>
    <w:rsid w:val="00D04012"/>
    <w:rsid w:val="00D04A6D"/>
    <w:rsid w:val="00D06394"/>
    <w:rsid w:val="00D1171E"/>
    <w:rsid w:val="00D12527"/>
    <w:rsid w:val="00D132F6"/>
    <w:rsid w:val="00D15506"/>
    <w:rsid w:val="00D165ED"/>
    <w:rsid w:val="00D16F54"/>
    <w:rsid w:val="00D171C0"/>
    <w:rsid w:val="00D21AAA"/>
    <w:rsid w:val="00D21D56"/>
    <w:rsid w:val="00D226EA"/>
    <w:rsid w:val="00D2413F"/>
    <w:rsid w:val="00D27019"/>
    <w:rsid w:val="00D27684"/>
    <w:rsid w:val="00D302DE"/>
    <w:rsid w:val="00D309B7"/>
    <w:rsid w:val="00D311E2"/>
    <w:rsid w:val="00D32A70"/>
    <w:rsid w:val="00D32FCF"/>
    <w:rsid w:val="00D344CA"/>
    <w:rsid w:val="00D3555C"/>
    <w:rsid w:val="00D35A47"/>
    <w:rsid w:val="00D40F4D"/>
    <w:rsid w:val="00D41DD6"/>
    <w:rsid w:val="00D42CFB"/>
    <w:rsid w:val="00D43FFE"/>
    <w:rsid w:val="00D45410"/>
    <w:rsid w:val="00D461B9"/>
    <w:rsid w:val="00D4642E"/>
    <w:rsid w:val="00D47899"/>
    <w:rsid w:val="00D47F57"/>
    <w:rsid w:val="00D51781"/>
    <w:rsid w:val="00D53813"/>
    <w:rsid w:val="00D53F44"/>
    <w:rsid w:val="00D54D53"/>
    <w:rsid w:val="00D55ADD"/>
    <w:rsid w:val="00D56CC9"/>
    <w:rsid w:val="00D56FFC"/>
    <w:rsid w:val="00D60D74"/>
    <w:rsid w:val="00D639A7"/>
    <w:rsid w:val="00D643DB"/>
    <w:rsid w:val="00D64D9F"/>
    <w:rsid w:val="00D676EC"/>
    <w:rsid w:val="00D7019A"/>
    <w:rsid w:val="00D7057A"/>
    <w:rsid w:val="00D724E3"/>
    <w:rsid w:val="00D737DE"/>
    <w:rsid w:val="00D7397B"/>
    <w:rsid w:val="00D74951"/>
    <w:rsid w:val="00D74AA5"/>
    <w:rsid w:val="00D74BC5"/>
    <w:rsid w:val="00D75DBA"/>
    <w:rsid w:val="00D77C27"/>
    <w:rsid w:val="00D80081"/>
    <w:rsid w:val="00D8088C"/>
    <w:rsid w:val="00D80ACF"/>
    <w:rsid w:val="00D81F1B"/>
    <w:rsid w:val="00D851B1"/>
    <w:rsid w:val="00D85828"/>
    <w:rsid w:val="00D8791E"/>
    <w:rsid w:val="00D87E92"/>
    <w:rsid w:val="00D929FB"/>
    <w:rsid w:val="00D92E2C"/>
    <w:rsid w:val="00D93E78"/>
    <w:rsid w:val="00D9427A"/>
    <w:rsid w:val="00D94917"/>
    <w:rsid w:val="00D94B61"/>
    <w:rsid w:val="00D95B1F"/>
    <w:rsid w:val="00D95FA7"/>
    <w:rsid w:val="00D96B52"/>
    <w:rsid w:val="00D977B5"/>
    <w:rsid w:val="00DA00A2"/>
    <w:rsid w:val="00DA01F3"/>
    <w:rsid w:val="00DA0D7F"/>
    <w:rsid w:val="00DA1378"/>
    <w:rsid w:val="00DA28CD"/>
    <w:rsid w:val="00DA35BE"/>
    <w:rsid w:val="00DA3F5F"/>
    <w:rsid w:val="00DA47AC"/>
    <w:rsid w:val="00DA564B"/>
    <w:rsid w:val="00DA5D2C"/>
    <w:rsid w:val="00DA605A"/>
    <w:rsid w:val="00DB03BE"/>
    <w:rsid w:val="00DB1CC8"/>
    <w:rsid w:val="00DB1DD8"/>
    <w:rsid w:val="00DB2B6F"/>
    <w:rsid w:val="00DB2E7E"/>
    <w:rsid w:val="00DB4F49"/>
    <w:rsid w:val="00DB5152"/>
    <w:rsid w:val="00DB5D64"/>
    <w:rsid w:val="00DB766D"/>
    <w:rsid w:val="00DB7771"/>
    <w:rsid w:val="00DB7E08"/>
    <w:rsid w:val="00DB7F23"/>
    <w:rsid w:val="00DC19BA"/>
    <w:rsid w:val="00DC259D"/>
    <w:rsid w:val="00DC3506"/>
    <w:rsid w:val="00DC3A8A"/>
    <w:rsid w:val="00DC3FD1"/>
    <w:rsid w:val="00DC4B20"/>
    <w:rsid w:val="00DC5277"/>
    <w:rsid w:val="00DC577D"/>
    <w:rsid w:val="00DC5ECB"/>
    <w:rsid w:val="00DC7325"/>
    <w:rsid w:val="00DD1BCC"/>
    <w:rsid w:val="00DD1F4F"/>
    <w:rsid w:val="00DD406F"/>
    <w:rsid w:val="00DD4408"/>
    <w:rsid w:val="00DD4996"/>
    <w:rsid w:val="00DD5456"/>
    <w:rsid w:val="00DD54A3"/>
    <w:rsid w:val="00DE13FA"/>
    <w:rsid w:val="00DE24FB"/>
    <w:rsid w:val="00DE428E"/>
    <w:rsid w:val="00DE564C"/>
    <w:rsid w:val="00DE6040"/>
    <w:rsid w:val="00DE6981"/>
    <w:rsid w:val="00DE6CB1"/>
    <w:rsid w:val="00DE74E5"/>
    <w:rsid w:val="00DE7B00"/>
    <w:rsid w:val="00DF0E71"/>
    <w:rsid w:val="00DF544A"/>
    <w:rsid w:val="00DF74B6"/>
    <w:rsid w:val="00DF7B31"/>
    <w:rsid w:val="00DF7DAF"/>
    <w:rsid w:val="00E004D8"/>
    <w:rsid w:val="00E01FFE"/>
    <w:rsid w:val="00E020D3"/>
    <w:rsid w:val="00E039BF"/>
    <w:rsid w:val="00E03A20"/>
    <w:rsid w:val="00E04120"/>
    <w:rsid w:val="00E050F8"/>
    <w:rsid w:val="00E0540C"/>
    <w:rsid w:val="00E06439"/>
    <w:rsid w:val="00E067DE"/>
    <w:rsid w:val="00E11B90"/>
    <w:rsid w:val="00E12FC3"/>
    <w:rsid w:val="00E132CD"/>
    <w:rsid w:val="00E13B17"/>
    <w:rsid w:val="00E140C0"/>
    <w:rsid w:val="00E14376"/>
    <w:rsid w:val="00E16166"/>
    <w:rsid w:val="00E20811"/>
    <w:rsid w:val="00E20FE1"/>
    <w:rsid w:val="00E222DD"/>
    <w:rsid w:val="00E22948"/>
    <w:rsid w:val="00E22EC6"/>
    <w:rsid w:val="00E2319B"/>
    <w:rsid w:val="00E233CE"/>
    <w:rsid w:val="00E24169"/>
    <w:rsid w:val="00E247C5"/>
    <w:rsid w:val="00E26B2C"/>
    <w:rsid w:val="00E2783F"/>
    <w:rsid w:val="00E27FBF"/>
    <w:rsid w:val="00E307AA"/>
    <w:rsid w:val="00E314F1"/>
    <w:rsid w:val="00E32909"/>
    <w:rsid w:val="00E33A62"/>
    <w:rsid w:val="00E33C66"/>
    <w:rsid w:val="00E353D6"/>
    <w:rsid w:val="00E357EA"/>
    <w:rsid w:val="00E36ED9"/>
    <w:rsid w:val="00E417B7"/>
    <w:rsid w:val="00E42D9F"/>
    <w:rsid w:val="00E43304"/>
    <w:rsid w:val="00E43470"/>
    <w:rsid w:val="00E43D88"/>
    <w:rsid w:val="00E53644"/>
    <w:rsid w:val="00E54246"/>
    <w:rsid w:val="00E54865"/>
    <w:rsid w:val="00E573AC"/>
    <w:rsid w:val="00E5782E"/>
    <w:rsid w:val="00E611A3"/>
    <w:rsid w:val="00E61455"/>
    <w:rsid w:val="00E63866"/>
    <w:rsid w:val="00E64583"/>
    <w:rsid w:val="00E66C67"/>
    <w:rsid w:val="00E67937"/>
    <w:rsid w:val="00E70D04"/>
    <w:rsid w:val="00E7246A"/>
    <w:rsid w:val="00E72841"/>
    <w:rsid w:val="00E72EDA"/>
    <w:rsid w:val="00E749F4"/>
    <w:rsid w:val="00E75497"/>
    <w:rsid w:val="00E77140"/>
    <w:rsid w:val="00E77142"/>
    <w:rsid w:val="00E7729E"/>
    <w:rsid w:val="00E776B1"/>
    <w:rsid w:val="00E8013C"/>
    <w:rsid w:val="00E80F6B"/>
    <w:rsid w:val="00E813A2"/>
    <w:rsid w:val="00E82668"/>
    <w:rsid w:val="00E83137"/>
    <w:rsid w:val="00E835AB"/>
    <w:rsid w:val="00E83AD6"/>
    <w:rsid w:val="00E85ECE"/>
    <w:rsid w:val="00E861BB"/>
    <w:rsid w:val="00E86325"/>
    <w:rsid w:val="00E87607"/>
    <w:rsid w:val="00E87E84"/>
    <w:rsid w:val="00E87FEB"/>
    <w:rsid w:val="00E9027A"/>
    <w:rsid w:val="00E90E0A"/>
    <w:rsid w:val="00E92648"/>
    <w:rsid w:val="00E9420A"/>
    <w:rsid w:val="00E9560D"/>
    <w:rsid w:val="00E96B91"/>
    <w:rsid w:val="00E97559"/>
    <w:rsid w:val="00E97CB3"/>
    <w:rsid w:val="00EA0B69"/>
    <w:rsid w:val="00EA11D0"/>
    <w:rsid w:val="00EA1A4B"/>
    <w:rsid w:val="00EA1EBD"/>
    <w:rsid w:val="00EA2F06"/>
    <w:rsid w:val="00EA2F87"/>
    <w:rsid w:val="00EA2FB7"/>
    <w:rsid w:val="00EA4277"/>
    <w:rsid w:val="00EA4379"/>
    <w:rsid w:val="00EA6B23"/>
    <w:rsid w:val="00EB0597"/>
    <w:rsid w:val="00EB0742"/>
    <w:rsid w:val="00EB0AF1"/>
    <w:rsid w:val="00EB3683"/>
    <w:rsid w:val="00EB3965"/>
    <w:rsid w:val="00EB5823"/>
    <w:rsid w:val="00EB63B0"/>
    <w:rsid w:val="00EB6D9B"/>
    <w:rsid w:val="00EB7C53"/>
    <w:rsid w:val="00EB7E9A"/>
    <w:rsid w:val="00EC0D56"/>
    <w:rsid w:val="00EC0E95"/>
    <w:rsid w:val="00EC55B9"/>
    <w:rsid w:val="00EC564A"/>
    <w:rsid w:val="00EC5F47"/>
    <w:rsid w:val="00EC60C2"/>
    <w:rsid w:val="00ED138F"/>
    <w:rsid w:val="00ED46BA"/>
    <w:rsid w:val="00ED478A"/>
    <w:rsid w:val="00ED498A"/>
    <w:rsid w:val="00ED5458"/>
    <w:rsid w:val="00ED63C9"/>
    <w:rsid w:val="00ED732E"/>
    <w:rsid w:val="00EE1778"/>
    <w:rsid w:val="00EE193A"/>
    <w:rsid w:val="00EE1B47"/>
    <w:rsid w:val="00EE266F"/>
    <w:rsid w:val="00EE2CA3"/>
    <w:rsid w:val="00EE418C"/>
    <w:rsid w:val="00EE7CE1"/>
    <w:rsid w:val="00EF1D84"/>
    <w:rsid w:val="00EF1E29"/>
    <w:rsid w:val="00EF3DBA"/>
    <w:rsid w:val="00EF5B17"/>
    <w:rsid w:val="00EF6973"/>
    <w:rsid w:val="00F022E2"/>
    <w:rsid w:val="00F03293"/>
    <w:rsid w:val="00F03E7C"/>
    <w:rsid w:val="00F0440E"/>
    <w:rsid w:val="00F06D8C"/>
    <w:rsid w:val="00F11185"/>
    <w:rsid w:val="00F112BD"/>
    <w:rsid w:val="00F121BB"/>
    <w:rsid w:val="00F136AD"/>
    <w:rsid w:val="00F15C41"/>
    <w:rsid w:val="00F15C4A"/>
    <w:rsid w:val="00F15CF8"/>
    <w:rsid w:val="00F15F82"/>
    <w:rsid w:val="00F16189"/>
    <w:rsid w:val="00F16EB3"/>
    <w:rsid w:val="00F16F00"/>
    <w:rsid w:val="00F21486"/>
    <w:rsid w:val="00F21997"/>
    <w:rsid w:val="00F22F22"/>
    <w:rsid w:val="00F23224"/>
    <w:rsid w:val="00F254B3"/>
    <w:rsid w:val="00F25A86"/>
    <w:rsid w:val="00F2770D"/>
    <w:rsid w:val="00F30E79"/>
    <w:rsid w:val="00F33932"/>
    <w:rsid w:val="00F33FB9"/>
    <w:rsid w:val="00F36C6A"/>
    <w:rsid w:val="00F36F46"/>
    <w:rsid w:val="00F40999"/>
    <w:rsid w:val="00F40ABB"/>
    <w:rsid w:val="00F414FF"/>
    <w:rsid w:val="00F4191E"/>
    <w:rsid w:val="00F50139"/>
    <w:rsid w:val="00F51808"/>
    <w:rsid w:val="00F51B83"/>
    <w:rsid w:val="00F52550"/>
    <w:rsid w:val="00F55529"/>
    <w:rsid w:val="00F57B60"/>
    <w:rsid w:val="00F60F26"/>
    <w:rsid w:val="00F6272F"/>
    <w:rsid w:val="00F6365E"/>
    <w:rsid w:val="00F63D0B"/>
    <w:rsid w:val="00F6606E"/>
    <w:rsid w:val="00F662E8"/>
    <w:rsid w:val="00F66CD6"/>
    <w:rsid w:val="00F704CD"/>
    <w:rsid w:val="00F736D1"/>
    <w:rsid w:val="00F73765"/>
    <w:rsid w:val="00F74D82"/>
    <w:rsid w:val="00F74E76"/>
    <w:rsid w:val="00F75B66"/>
    <w:rsid w:val="00F8222B"/>
    <w:rsid w:val="00F83F69"/>
    <w:rsid w:val="00F83FDE"/>
    <w:rsid w:val="00F8477E"/>
    <w:rsid w:val="00F862A8"/>
    <w:rsid w:val="00F86381"/>
    <w:rsid w:val="00F875DC"/>
    <w:rsid w:val="00F879ED"/>
    <w:rsid w:val="00F879F9"/>
    <w:rsid w:val="00F87F20"/>
    <w:rsid w:val="00F907B9"/>
    <w:rsid w:val="00F91CDB"/>
    <w:rsid w:val="00F91FD0"/>
    <w:rsid w:val="00F92F75"/>
    <w:rsid w:val="00F9458D"/>
    <w:rsid w:val="00F9460A"/>
    <w:rsid w:val="00F94E75"/>
    <w:rsid w:val="00F953DC"/>
    <w:rsid w:val="00F96397"/>
    <w:rsid w:val="00FA08BE"/>
    <w:rsid w:val="00FA11AC"/>
    <w:rsid w:val="00FA1309"/>
    <w:rsid w:val="00FA1FE1"/>
    <w:rsid w:val="00FA25E3"/>
    <w:rsid w:val="00FA2694"/>
    <w:rsid w:val="00FA56B7"/>
    <w:rsid w:val="00FA56FC"/>
    <w:rsid w:val="00FA6261"/>
    <w:rsid w:val="00FA7407"/>
    <w:rsid w:val="00FB0998"/>
    <w:rsid w:val="00FB122F"/>
    <w:rsid w:val="00FB3992"/>
    <w:rsid w:val="00FB47F8"/>
    <w:rsid w:val="00FB7976"/>
    <w:rsid w:val="00FB7D80"/>
    <w:rsid w:val="00FC0604"/>
    <w:rsid w:val="00FC0D48"/>
    <w:rsid w:val="00FC1153"/>
    <w:rsid w:val="00FC3187"/>
    <w:rsid w:val="00FC366E"/>
    <w:rsid w:val="00FC42C2"/>
    <w:rsid w:val="00FC5C0A"/>
    <w:rsid w:val="00FC7234"/>
    <w:rsid w:val="00FC790D"/>
    <w:rsid w:val="00FC7D92"/>
    <w:rsid w:val="00FD00A7"/>
    <w:rsid w:val="00FD153B"/>
    <w:rsid w:val="00FD2516"/>
    <w:rsid w:val="00FD381E"/>
    <w:rsid w:val="00FD3F55"/>
    <w:rsid w:val="00FD491C"/>
    <w:rsid w:val="00FD5BFF"/>
    <w:rsid w:val="00FD684A"/>
    <w:rsid w:val="00FD7D85"/>
    <w:rsid w:val="00FE0864"/>
    <w:rsid w:val="00FE1E49"/>
    <w:rsid w:val="00FE20C2"/>
    <w:rsid w:val="00FE228D"/>
    <w:rsid w:val="00FE295E"/>
    <w:rsid w:val="00FE3931"/>
    <w:rsid w:val="00FE3AC9"/>
    <w:rsid w:val="00FE4CF5"/>
    <w:rsid w:val="00FE4E6E"/>
    <w:rsid w:val="00FF029D"/>
    <w:rsid w:val="00FF0D67"/>
    <w:rsid w:val="00FF1B01"/>
    <w:rsid w:val="00FF32A0"/>
    <w:rsid w:val="00FF3F5C"/>
    <w:rsid w:val="00FF4552"/>
    <w:rsid w:val="00FF53CF"/>
    <w:rsid w:val="00FF5DF3"/>
    <w:rsid w:val="00F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269B1"/>
  <w15:docId w15:val="{9788405B-5C2D-F549-BAF1-9ABF4F97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>
      <w:pPr>
        <w:spacing w:line="360" w:lineRule="auto"/>
        <w:ind w:leftChars="100" w:left="300" w:hangingChars="200" w:hanging="20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DA605A"/>
    <w:pPr>
      <w:ind w:leftChars="0" w:left="0" w:firstLineChars="100" w:firstLine="100"/>
    </w:pPr>
    <w:rPr>
      <w:rFonts w:ascii="Arial" w:eastAsia="Times New Roman" w:hAnsi="Arial" w:cs="Arial"/>
      <w:kern w:val="0"/>
      <w:lang w:eastAsia="en-US"/>
      <w14:ligatures w14:val="none"/>
    </w:rPr>
  </w:style>
  <w:style w:type="paragraph" w:styleId="1">
    <w:name w:val="heading 1"/>
    <w:next w:val="a3"/>
    <w:link w:val="11"/>
    <w:qFormat/>
    <w:rsid w:val="00A574F1"/>
    <w:pPr>
      <w:keepNext/>
      <w:keepLines/>
      <w:numPr>
        <w:numId w:val="1"/>
      </w:numPr>
      <w:autoSpaceDE w:val="0"/>
      <w:autoSpaceDN w:val="0"/>
      <w:spacing w:after="120" w:line="240" w:lineRule="auto"/>
      <w:ind w:leftChars="0" w:left="0" w:firstLineChars="0" w:firstLine="0"/>
      <w:outlineLvl w:val="0"/>
    </w:pPr>
    <w:rPr>
      <w:rFonts w:ascii="Arial" w:hAnsi="Arial"/>
      <w:b/>
      <w:noProof/>
      <w:color w:val="FF0000"/>
      <w:sz w:val="24"/>
    </w:rPr>
  </w:style>
  <w:style w:type="paragraph" w:styleId="2">
    <w:name w:val="heading 2"/>
    <w:basedOn w:val="1"/>
    <w:next w:val="a3"/>
    <w:link w:val="20"/>
    <w:uiPriority w:val="9"/>
    <w:qFormat/>
    <w:rsid w:val="00A574F1"/>
    <w:pPr>
      <w:numPr>
        <w:ilvl w:val="1"/>
      </w:numPr>
      <w:outlineLvl w:val="1"/>
    </w:pPr>
    <w:rPr>
      <w:color w:val="0000FF"/>
    </w:rPr>
  </w:style>
  <w:style w:type="paragraph" w:styleId="3">
    <w:name w:val="heading 3"/>
    <w:basedOn w:val="1"/>
    <w:next w:val="a3"/>
    <w:link w:val="30"/>
    <w:uiPriority w:val="9"/>
    <w:qFormat/>
    <w:rsid w:val="00A574F1"/>
    <w:pPr>
      <w:numPr>
        <w:ilvl w:val="2"/>
      </w:numPr>
      <w:outlineLvl w:val="2"/>
    </w:pPr>
    <w:rPr>
      <w:color w:val="FF00FF"/>
    </w:rPr>
  </w:style>
  <w:style w:type="paragraph" w:styleId="4">
    <w:name w:val="heading 4"/>
    <w:basedOn w:val="1"/>
    <w:next w:val="a3"/>
    <w:link w:val="40"/>
    <w:uiPriority w:val="9"/>
    <w:qFormat/>
    <w:rsid w:val="00A574F1"/>
    <w:pPr>
      <w:numPr>
        <w:ilvl w:val="3"/>
      </w:numPr>
      <w:outlineLvl w:val="3"/>
    </w:pPr>
    <w:rPr>
      <w:noProof w:val="0"/>
      <w:color w:val="800080"/>
    </w:rPr>
  </w:style>
  <w:style w:type="paragraph" w:styleId="5">
    <w:name w:val="heading 5"/>
    <w:basedOn w:val="1"/>
    <w:next w:val="a3"/>
    <w:link w:val="50"/>
    <w:qFormat/>
    <w:rsid w:val="00A574F1"/>
    <w:pPr>
      <w:numPr>
        <w:ilvl w:val="4"/>
      </w:numPr>
      <w:outlineLvl w:val="4"/>
    </w:pPr>
    <w:rPr>
      <w:color w:val="008000"/>
    </w:rPr>
  </w:style>
  <w:style w:type="paragraph" w:styleId="6">
    <w:name w:val="heading 6"/>
    <w:basedOn w:val="1"/>
    <w:next w:val="a3"/>
    <w:link w:val="60"/>
    <w:qFormat/>
    <w:rsid w:val="00A574F1"/>
    <w:pPr>
      <w:numPr>
        <w:ilvl w:val="5"/>
      </w:numPr>
      <w:outlineLvl w:val="5"/>
    </w:pPr>
    <w:rPr>
      <w:color w:val="800000"/>
    </w:rPr>
  </w:style>
  <w:style w:type="paragraph" w:styleId="7">
    <w:name w:val="heading 7"/>
    <w:basedOn w:val="1"/>
    <w:next w:val="a3"/>
    <w:link w:val="70"/>
    <w:qFormat/>
    <w:rsid w:val="00A574F1"/>
    <w:pPr>
      <w:numPr>
        <w:ilvl w:val="6"/>
      </w:numPr>
      <w:suppressAutoHyphens/>
      <w:outlineLvl w:val="6"/>
    </w:pPr>
    <w:rPr>
      <w:color w:val="333333"/>
    </w:rPr>
  </w:style>
  <w:style w:type="paragraph" w:styleId="8">
    <w:name w:val="heading 8"/>
    <w:basedOn w:val="1"/>
    <w:next w:val="a3"/>
    <w:link w:val="80"/>
    <w:qFormat/>
    <w:rsid w:val="00A574F1"/>
    <w:pPr>
      <w:numPr>
        <w:ilvl w:val="7"/>
      </w:numPr>
      <w:suppressAutoHyphens/>
      <w:outlineLvl w:val="7"/>
    </w:pPr>
    <w:rPr>
      <w:color w:val="333333"/>
    </w:rPr>
  </w:style>
  <w:style w:type="paragraph" w:styleId="9">
    <w:name w:val="heading 9"/>
    <w:basedOn w:val="1"/>
    <w:next w:val="a3"/>
    <w:link w:val="90"/>
    <w:qFormat/>
    <w:rsid w:val="00A574F1"/>
    <w:pPr>
      <w:numPr>
        <w:ilvl w:val="8"/>
      </w:numPr>
      <w:suppressAutoHyphens/>
      <w:outlineLvl w:val="8"/>
    </w:pPr>
    <w:rPr>
      <w:color w:val="333333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小标题"/>
    <w:next w:val="a3"/>
    <w:link w:val="Char"/>
    <w:qFormat/>
    <w:rsid w:val="00881087"/>
    <w:pPr>
      <w:adjustRightInd w:val="0"/>
      <w:ind w:leftChars="0" w:left="0" w:firstLineChars="0" w:firstLine="0"/>
      <w:textAlignment w:val="baseline"/>
    </w:pPr>
    <w:rPr>
      <w:rFonts w:ascii="Arial" w:hAnsi="Arial"/>
      <w:b/>
      <w:noProof/>
      <w:sz w:val="21"/>
      <w:szCs w:val="21"/>
    </w:rPr>
  </w:style>
  <w:style w:type="paragraph" w:customStyle="1" w:styleId="a8">
    <w:name w:val="表内正文"/>
    <w:link w:val="Char0"/>
    <w:qFormat/>
    <w:rsid w:val="00881087"/>
    <w:pPr>
      <w:wordWrap w:val="0"/>
      <w:snapToGrid w:val="0"/>
      <w:spacing w:line="240" w:lineRule="auto"/>
      <w:ind w:leftChars="0" w:left="0" w:firstLineChars="0" w:firstLine="0"/>
      <w:textAlignment w:val="baseline"/>
    </w:pPr>
    <w:rPr>
      <w:rFonts w:ascii="Arial" w:hAnsi="Arial"/>
      <w:noProof/>
      <w:sz w:val="21"/>
    </w:rPr>
  </w:style>
  <w:style w:type="character" w:customStyle="1" w:styleId="Char0">
    <w:name w:val="表内正文 Char"/>
    <w:basedOn w:val="a4"/>
    <w:link w:val="a8"/>
    <w:rsid w:val="00881087"/>
    <w:rPr>
      <w:rFonts w:ascii="Arial" w:hAnsi="Arial"/>
      <w:noProof/>
      <w:sz w:val="21"/>
    </w:rPr>
  </w:style>
  <w:style w:type="paragraph" w:styleId="a9">
    <w:name w:val="header"/>
    <w:basedOn w:val="a3"/>
    <w:link w:val="aa"/>
    <w:uiPriority w:val="99"/>
    <w:rsid w:val="0030235B"/>
    <w:pPr>
      <w:tabs>
        <w:tab w:val="center" w:pos="4320"/>
        <w:tab w:val="right" w:pos="8640"/>
      </w:tabs>
      <w:suppressAutoHyphens/>
      <w:autoSpaceDE w:val="0"/>
      <w:autoSpaceDN w:val="0"/>
      <w:spacing w:line="240" w:lineRule="auto"/>
      <w:ind w:firstLine="431"/>
      <w:jc w:val="left"/>
    </w:pPr>
    <w:rPr>
      <w:sz w:val="10"/>
    </w:rPr>
  </w:style>
  <w:style w:type="paragraph" w:styleId="ab">
    <w:name w:val="footer"/>
    <w:basedOn w:val="a3"/>
    <w:link w:val="ac"/>
    <w:rsid w:val="0030235B"/>
    <w:pPr>
      <w:tabs>
        <w:tab w:val="center" w:pos="4320"/>
        <w:tab w:val="right" w:pos="8640"/>
      </w:tabs>
      <w:suppressAutoHyphens/>
      <w:autoSpaceDE w:val="0"/>
      <w:autoSpaceDN w:val="0"/>
      <w:spacing w:before="120"/>
      <w:ind w:firstLine="432"/>
      <w:jc w:val="left"/>
    </w:pPr>
    <w:rPr>
      <w:sz w:val="22"/>
    </w:rPr>
  </w:style>
  <w:style w:type="paragraph" w:customStyle="1" w:styleId="ad">
    <w:name w:val="分隔行"/>
    <w:next w:val="a3"/>
    <w:link w:val="Char1"/>
    <w:qFormat/>
    <w:rsid w:val="00A574F1"/>
    <w:rPr>
      <w:sz w:val="15"/>
    </w:rPr>
  </w:style>
  <w:style w:type="paragraph" w:styleId="ae">
    <w:name w:val="Document Map"/>
    <w:basedOn w:val="a3"/>
    <w:semiHidden/>
    <w:rsid w:val="0030235B"/>
    <w:pPr>
      <w:shd w:val="clear" w:color="auto" w:fill="000080"/>
    </w:pPr>
  </w:style>
  <w:style w:type="table" w:styleId="af">
    <w:name w:val="Table Grid"/>
    <w:basedOn w:val="a5"/>
    <w:rsid w:val="009A05D7"/>
    <w:pPr>
      <w:widowControl w:val="0"/>
      <w:adjustRightInd w:val="0"/>
      <w:textAlignment w:val="baseline"/>
    </w:pPr>
    <w:rPr>
      <w:rFonts w:ascii="Arial" w:hAnsi="Arial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3"/>
    <w:semiHidden/>
    <w:rsid w:val="009E609D"/>
    <w:rPr>
      <w:sz w:val="18"/>
      <w:szCs w:val="18"/>
    </w:rPr>
  </w:style>
  <w:style w:type="character" w:customStyle="1" w:styleId="Char">
    <w:name w:val="小标题 Char"/>
    <w:basedOn w:val="a4"/>
    <w:link w:val="a7"/>
    <w:rsid w:val="00881087"/>
    <w:rPr>
      <w:rFonts w:ascii="Arial" w:hAnsi="Arial"/>
      <w:b/>
      <w:noProof/>
      <w:sz w:val="21"/>
      <w:szCs w:val="21"/>
    </w:rPr>
  </w:style>
  <w:style w:type="paragraph" w:customStyle="1" w:styleId="a">
    <w:name w:val="圆点正文"/>
    <w:basedOn w:val="a3"/>
    <w:link w:val="CharChar"/>
    <w:qFormat/>
    <w:rsid w:val="00E26B2C"/>
    <w:pPr>
      <w:numPr>
        <w:ilvl w:val="1"/>
        <w:numId w:val="2"/>
      </w:numPr>
      <w:ind w:leftChars="100" w:left="100" w:hangingChars="200" w:hanging="198"/>
    </w:pPr>
  </w:style>
  <w:style w:type="paragraph" w:customStyle="1" w:styleId="a1">
    <w:name w:val="圆点表内正文"/>
    <w:basedOn w:val="a8"/>
    <w:qFormat/>
    <w:rsid w:val="00E26B2C"/>
    <w:pPr>
      <w:numPr>
        <w:numId w:val="3"/>
      </w:numPr>
      <w:ind w:left="0" w:hangingChars="200" w:hanging="198"/>
    </w:pPr>
  </w:style>
  <w:style w:type="paragraph" w:customStyle="1" w:styleId="CharCharCharCharCharCharChar">
    <w:name w:val="Char Char Char Char Char Char Char"/>
    <w:basedOn w:val="a3"/>
    <w:semiHidden/>
    <w:rsid w:val="00CA58C6"/>
    <w:pPr>
      <w:spacing w:line="240" w:lineRule="auto"/>
      <w:ind w:firstLine="0"/>
    </w:pPr>
    <w:rPr>
      <w:rFonts w:ascii="Tahoma" w:hAnsi="Tahoma" w:cs="仿宋_GB2312"/>
      <w:sz w:val="24"/>
      <w:szCs w:val="28"/>
    </w:rPr>
  </w:style>
  <w:style w:type="paragraph" w:customStyle="1" w:styleId="a0">
    <w:name w:val="序号表内正文"/>
    <w:basedOn w:val="a8"/>
    <w:qFormat/>
    <w:rsid w:val="00C0065B"/>
    <w:pPr>
      <w:numPr>
        <w:numId w:val="4"/>
      </w:numPr>
      <w:ind w:left="200" w:hangingChars="200" w:hanging="200"/>
    </w:pPr>
    <w:rPr>
      <w:szCs w:val="21"/>
    </w:rPr>
  </w:style>
  <w:style w:type="paragraph" w:customStyle="1" w:styleId="af1">
    <w:name w:val="正文蓝字"/>
    <w:basedOn w:val="a3"/>
    <w:link w:val="Char2"/>
    <w:rsid w:val="00DD406F"/>
    <w:rPr>
      <w:b/>
      <w:color w:val="0000FF"/>
      <w:szCs w:val="21"/>
    </w:rPr>
  </w:style>
  <w:style w:type="character" w:customStyle="1" w:styleId="Char2">
    <w:name w:val="正文蓝字 Char"/>
    <w:basedOn w:val="a4"/>
    <w:link w:val="af1"/>
    <w:rsid w:val="00DD406F"/>
    <w:rPr>
      <w:rFonts w:ascii="Arial" w:eastAsia="宋体" w:hAnsi="Arial"/>
      <w:b/>
      <w:color w:val="0000FF"/>
      <w:kern w:val="2"/>
      <w:sz w:val="21"/>
      <w:szCs w:val="21"/>
      <w:lang w:val="en-US" w:eastAsia="zh-CN" w:bidi="ar-SA"/>
    </w:rPr>
  </w:style>
  <w:style w:type="character" w:customStyle="1" w:styleId="11">
    <w:name w:val="标题 1 字符"/>
    <w:basedOn w:val="a4"/>
    <w:link w:val="1"/>
    <w:rsid w:val="00A574F1"/>
    <w:rPr>
      <w:rFonts w:ascii="Arial" w:hAnsi="Arial"/>
      <w:b/>
      <w:noProof/>
      <w:color w:val="FF0000"/>
      <w:sz w:val="24"/>
    </w:rPr>
  </w:style>
  <w:style w:type="character" w:customStyle="1" w:styleId="50">
    <w:name w:val="标题 5 字符"/>
    <w:basedOn w:val="11"/>
    <w:link w:val="5"/>
    <w:rsid w:val="00A574F1"/>
    <w:rPr>
      <w:rFonts w:ascii="Arial" w:hAnsi="Arial"/>
      <w:b/>
      <w:noProof/>
      <w:color w:val="008000"/>
      <w:sz w:val="24"/>
    </w:rPr>
  </w:style>
  <w:style w:type="character" w:customStyle="1" w:styleId="CharChar">
    <w:name w:val="圆点正文 Char Char"/>
    <w:basedOn w:val="a4"/>
    <w:link w:val="a"/>
    <w:rsid w:val="00E26B2C"/>
    <w:rPr>
      <w:rFonts w:ascii="Arial" w:eastAsia="Times New Roman" w:hAnsi="Arial" w:cs="Arial"/>
      <w:kern w:val="0"/>
      <w:lang w:eastAsia="en-US"/>
      <w14:ligatures w14:val="none"/>
    </w:rPr>
  </w:style>
  <w:style w:type="paragraph" w:styleId="af2">
    <w:name w:val="footnote text"/>
    <w:basedOn w:val="a3"/>
    <w:link w:val="af3"/>
    <w:rsid w:val="00621EC0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4"/>
    <w:link w:val="af2"/>
    <w:rsid w:val="00621EC0"/>
    <w:rPr>
      <w:rFonts w:ascii="Arial" w:hAnsi="Arial"/>
      <w:kern w:val="2"/>
      <w:sz w:val="18"/>
      <w:szCs w:val="18"/>
    </w:rPr>
  </w:style>
  <w:style w:type="character" w:styleId="af4">
    <w:name w:val="footnote reference"/>
    <w:basedOn w:val="a4"/>
    <w:rsid w:val="00621EC0"/>
    <w:rPr>
      <w:vertAlign w:val="superscript"/>
    </w:rPr>
  </w:style>
  <w:style w:type="paragraph" w:customStyle="1" w:styleId="a2">
    <w:name w:val="序号正文"/>
    <w:basedOn w:val="a3"/>
    <w:link w:val="CharChar0"/>
    <w:qFormat/>
    <w:rsid w:val="00E26B2C"/>
    <w:pPr>
      <w:numPr>
        <w:numId w:val="5"/>
      </w:numPr>
      <w:ind w:leftChars="100" w:left="100" w:hangingChars="200" w:hanging="198"/>
    </w:pPr>
  </w:style>
  <w:style w:type="paragraph" w:customStyle="1" w:styleId="10">
    <w:name w:val="小标题1"/>
    <w:basedOn w:val="a3"/>
    <w:next w:val="a3"/>
    <w:qFormat/>
    <w:rsid w:val="00E26B2C"/>
    <w:pPr>
      <w:numPr>
        <w:numId w:val="6"/>
      </w:numPr>
      <w:ind w:left="0" w:firstLineChars="0" w:firstLine="0"/>
    </w:pPr>
    <w:rPr>
      <w:b/>
    </w:rPr>
  </w:style>
  <w:style w:type="character" w:customStyle="1" w:styleId="20">
    <w:name w:val="标题 2 字符"/>
    <w:basedOn w:val="a4"/>
    <w:link w:val="2"/>
    <w:uiPriority w:val="9"/>
    <w:rsid w:val="00A574F1"/>
    <w:rPr>
      <w:rFonts w:ascii="Arial" w:hAnsi="Arial"/>
      <w:b/>
      <w:noProof/>
      <w:color w:val="0000FF"/>
      <w:sz w:val="24"/>
    </w:rPr>
  </w:style>
  <w:style w:type="character" w:customStyle="1" w:styleId="30">
    <w:name w:val="标题 3 字符"/>
    <w:basedOn w:val="a4"/>
    <w:link w:val="3"/>
    <w:uiPriority w:val="9"/>
    <w:rsid w:val="00A574F1"/>
    <w:rPr>
      <w:rFonts w:ascii="Arial" w:hAnsi="Arial"/>
      <w:b/>
      <w:noProof/>
      <w:color w:val="FF00FF"/>
      <w:sz w:val="24"/>
    </w:rPr>
  </w:style>
  <w:style w:type="character" w:customStyle="1" w:styleId="40">
    <w:name w:val="标题 4 字符"/>
    <w:basedOn w:val="a4"/>
    <w:link w:val="4"/>
    <w:uiPriority w:val="9"/>
    <w:rsid w:val="00A574F1"/>
    <w:rPr>
      <w:rFonts w:ascii="Arial" w:hAnsi="Arial"/>
      <w:b/>
      <w:color w:val="800080"/>
      <w:sz w:val="24"/>
    </w:rPr>
  </w:style>
  <w:style w:type="character" w:customStyle="1" w:styleId="60">
    <w:name w:val="标题 6 字符"/>
    <w:basedOn w:val="a4"/>
    <w:link w:val="6"/>
    <w:rsid w:val="00A574F1"/>
    <w:rPr>
      <w:rFonts w:ascii="Arial" w:hAnsi="Arial"/>
      <w:b/>
      <w:noProof/>
      <w:color w:val="800000"/>
      <w:sz w:val="24"/>
    </w:rPr>
  </w:style>
  <w:style w:type="character" w:customStyle="1" w:styleId="70">
    <w:name w:val="标题 7 字符"/>
    <w:basedOn w:val="a4"/>
    <w:link w:val="7"/>
    <w:rsid w:val="00A574F1"/>
    <w:rPr>
      <w:rFonts w:ascii="Arial" w:hAnsi="Arial"/>
      <w:b/>
      <w:noProof/>
      <w:color w:val="333333"/>
      <w:sz w:val="24"/>
    </w:rPr>
  </w:style>
  <w:style w:type="character" w:customStyle="1" w:styleId="80">
    <w:name w:val="标题 8 字符"/>
    <w:basedOn w:val="a4"/>
    <w:link w:val="8"/>
    <w:rsid w:val="00A574F1"/>
    <w:rPr>
      <w:rFonts w:ascii="Arial" w:hAnsi="Arial"/>
      <w:b/>
      <w:noProof/>
      <w:color w:val="333333"/>
      <w:sz w:val="24"/>
    </w:rPr>
  </w:style>
  <w:style w:type="character" w:customStyle="1" w:styleId="90">
    <w:name w:val="标题 9 字符"/>
    <w:basedOn w:val="a4"/>
    <w:link w:val="9"/>
    <w:rsid w:val="00A574F1"/>
    <w:rPr>
      <w:rFonts w:ascii="Arial" w:hAnsi="Arial"/>
      <w:b/>
      <w:noProof/>
      <w:color w:val="333333"/>
      <w:sz w:val="24"/>
    </w:rPr>
  </w:style>
  <w:style w:type="paragraph" w:styleId="af5">
    <w:name w:val="Title"/>
    <w:basedOn w:val="a3"/>
    <w:next w:val="a3"/>
    <w:link w:val="af6"/>
    <w:qFormat/>
    <w:rsid w:val="00A574F1"/>
    <w:pPr>
      <w:spacing w:before="240" w:after="60"/>
      <w:ind w:firstLine="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f6">
    <w:name w:val="标题 字符"/>
    <w:basedOn w:val="a4"/>
    <w:link w:val="af5"/>
    <w:rsid w:val="00A574F1"/>
    <w:rPr>
      <w:rFonts w:cstheme="majorBidi"/>
      <w:b/>
      <w:bCs/>
      <w:kern w:val="2"/>
      <w:sz w:val="32"/>
      <w:szCs w:val="32"/>
    </w:rPr>
  </w:style>
  <w:style w:type="paragraph" w:styleId="af7">
    <w:name w:val="Subtitle"/>
    <w:basedOn w:val="a3"/>
    <w:next w:val="a3"/>
    <w:link w:val="af8"/>
    <w:qFormat/>
    <w:rsid w:val="00A574F1"/>
    <w:pPr>
      <w:adjustRightInd w:val="0"/>
      <w:spacing w:before="240" w:after="60" w:line="312" w:lineRule="auto"/>
      <w:jc w:val="center"/>
      <w:textAlignment w:val="baseline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8">
    <w:name w:val="副标题 字符"/>
    <w:basedOn w:val="a4"/>
    <w:link w:val="af7"/>
    <w:rsid w:val="00A574F1"/>
    <w:rPr>
      <w:rFonts w:ascii="Cambria" w:hAnsi="Cambria"/>
      <w:b/>
      <w:bCs/>
      <w:kern w:val="28"/>
      <w:sz w:val="32"/>
      <w:szCs w:val="32"/>
    </w:rPr>
  </w:style>
  <w:style w:type="paragraph" w:styleId="af9">
    <w:name w:val="List Paragraph"/>
    <w:basedOn w:val="a3"/>
    <w:uiPriority w:val="34"/>
    <w:qFormat/>
    <w:rsid w:val="00A574F1"/>
    <w:pPr>
      <w:ind w:firstLineChars="200" w:firstLine="420"/>
    </w:pPr>
  </w:style>
  <w:style w:type="paragraph" w:styleId="TOC">
    <w:name w:val="TOC Heading"/>
    <w:basedOn w:val="1"/>
    <w:next w:val="a3"/>
    <w:uiPriority w:val="39"/>
    <w:unhideWhenUsed/>
    <w:qFormat/>
    <w:rsid w:val="00A574F1"/>
    <w:pPr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hAnsi="Cambria"/>
      <w:bCs/>
      <w:noProof w:val="0"/>
      <w:color w:val="365F91"/>
      <w:sz w:val="28"/>
      <w:szCs w:val="28"/>
    </w:rPr>
  </w:style>
  <w:style w:type="character" w:customStyle="1" w:styleId="Char1">
    <w:name w:val="分隔行 Char"/>
    <w:basedOn w:val="a4"/>
    <w:link w:val="ad"/>
    <w:rsid w:val="00A574F1"/>
    <w:rPr>
      <w:sz w:val="15"/>
    </w:rPr>
  </w:style>
  <w:style w:type="character" w:customStyle="1" w:styleId="CharChar0">
    <w:name w:val="序号正文 Char Char"/>
    <w:basedOn w:val="a4"/>
    <w:link w:val="a2"/>
    <w:rsid w:val="00E26B2C"/>
    <w:rPr>
      <w:rFonts w:ascii="Arial" w:eastAsia="Times New Roman" w:hAnsi="Arial" w:cs="Arial"/>
      <w:kern w:val="0"/>
      <w:lang w:eastAsia="en-US"/>
      <w14:ligatures w14:val="none"/>
    </w:rPr>
  </w:style>
  <w:style w:type="paragraph" w:styleId="TOC3">
    <w:name w:val="toc 3"/>
    <w:basedOn w:val="a3"/>
    <w:next w:val="a3"/>
    <w:uiPriority w:val="39"/>
    <w:rsid w:val="00D977B5"/>
    <w:pPr>
      <w:ind w:left="400"/>
      <w:jc w:val="left"/>
    </w:pPr>
    <w:rPr>
      <w:rFonts w:asciiTheme="minorHAnsi" w:hAnsiTheme="minorHAnsi" w:cstheme="minorHAnsi"/>
    </w:rPr>
  </w:style>
  <w:style w:type="character" w:customStyle="1" w:styleId="ac">
    <w:name w:val="页脚 字符"/>
    <w:link w:val="ab"/>
    <w:rsid w:val="00D977B5"/>
    <w:rPr>
      <w:kern w:val="0"/>
      <w:sz w:val="22"/>
      <w:szCs w:val="24"/>
    </w:rPr>
  </w:style>
  <w:style w:type="character" w:customStyle="1" w:styleId="aa">
    <w:name w:val="页眉 字符"/>
    <w:link w:val="a9"/>
    <w:uiPriority w:val="99"/>
    <w:rsid w:val="00D977B5"/>
    <w:rPr>
      <w:kern w:val="0"/>
      <w:sz w:val="10"/>
      <w:szCs w:val="24"/>
    </w:rPr>
  </w:style>
  <w:style w:type="paragraph" w:styleId="TOC4">
    <w:name w:val="toc 4"/>
    <w:basedOn w:val="a3"/>
    <w:next w:val="a3"/>
    <w:uiPriority w:val="39"/>
    <w:rsid w:val="00D977B5"/>
    <w:pPr>
      <w:ind w:left="600"/>
      <w:jc w:val="left"/>
    </w:pPr>
    <w:rPr>
      <w:rFonts w:asciiTheme="minorHAnsi" w:hAnsiTheme="minorHAnsi" w:cstheme="minorHAnsi"/>
    </w:rPr>
  </w:style>
  <w:style w:type="paragraph" w:styleId="TOC2">
    <w:name w:val="toc 2"/>
    <w:basedOn w:val="a3"/>
    <w:next w:val="a3"/>
    <w:uiPriority w:val="39"/>
    <w:rsid w:val="00D977B5"/>
    <w:pPr>
      <w:spacing w:before="120"/>
      <w:ind w:left="200"/>
      <w:jc w:val="left"/>
    </w:pPr>
    <w:rPr>
      <w:rFonts w:asciiTheme="minorHAnsi" w:hAnsiTheme="minorHAnsi" w:cstheme="minorHAnsi"/>
      <w:b/>
      <w:bCs/>
      <w:sz w:val="22"/>
      <w:szCs w:val="22"/>
    </w:rPr>
  </w:style>
  <w:style w:type="character" w:styleId="afa">
    <w:name w:val="Hyperlink"/>
    <w:uiPriority w:val="99"/>
    <w:rsid w:val="00D977B5"/>
    <w:rPr>
      <w:color w:val="0000FF"/>
      <w:u w:val="single"/>
    </w:rPr>
  </w:style>
  <w:style w:type="paragraph" w:customStyle="1" w:styleId="NumberedHeadingStyleA4">
    <w:name w:val="Numbered Heading Style A.4"/>
    <w:basedOn w:val="4"/>
    <w:next w:val="a3"/>
    <w:rsid w:val="00D977B5"/>
    <w:pPr>
      <w:keepLines w:val="0"/>
      <w:numPr>
        <w:numId w:val="7"/>
      </w:numPr>
      <w:tabs>
        <w:tab w:val="left" w:pos="1080"/>
        <w:tab w:val="left" w:pos="1440"/>
        <w:tab w:val="left" w:pos="1800"/>
      </w:tabs>
      <w:autoSpaceDE/>
      <w:autoSpaceDN/>
      <w:spacing w:before="240" w:after="60"/>
    </w:pPr>
    <w:rPr>
      <w:rFonts w:eastAsia="Times New Roman" w:cs="Arial"/>
      <w:color w:val="auto"/>
      <w:kern w:val="0"/>
      <w:sz w:val="20"/>
      <w:lang w:eastAsia="en-US"/>
      <w14:ligatures w14:val="none"/>
    </w:rPr>
  </w:style>
  <w:style w:type="paragraph" w:customStyle="1" w:styleId="NumberedHeadingStyleA1">
    <w:name w:val="Numbered Heading Style A.1"/>
    <w:basedOn w:val="1"/>
    <w:next w:val="a3"/>
    <w:rsid w:val="00D977B5"/>
    <w:pPr>
      <w:keepLines w:val="0"/>
      <w:numPr>
        <w:numId w:val="7"/>
      </w:numPr>
      <w:tabs>
        <w:tab w:val="left" w:pos="460"/>
        <w:tab w:val="left" w:pos="720"/>
      </w:tabs>
      <w:autoSpaceDE/>
      <w:autoSpaceDN/>
      <w:spacing w:before="240" w:after="60"/>
    </w:pPr>
    <w:rPr>
      <w:rFonts w:eastAsia="Times New Roman" w:cs="Arial"/>
      <w:noProof w:val="0"/>
      <w:color w:val="auto"/>
      <w:kern w:val="28"/>
      <w:sz w:val="28"/>
      <w:lang w:eastAsia="en-US"/>
      <w14:ligatures w14:val="none"/>
    </w:rPr>
  </w:style>
  <w:style w:type="paragraph" w:customStyle="1" w:styleId="12">
    <w:name w:val="列表段落1"/>
    <w:basedOn w:val="a3"/>
    <w:uiPriority w:val="34"/>
    <w:qFormat/>
    <w:rsid w:val="00D977B5"/>
    <w:pPr>
      <w:ind w:firstLine="420"/>
    </w:pPr>
    <w:rPr>
      <w:rFonts w:ascii="Calibri" w:eastAsia="宋体" w:hAnsi="Calibri" w:cs="宋体"/>
      <w:sz w:val="21"/>
      <w:szCs w:val="21"/>
      <w:lang w:eastAsia="zh-CN"/>
    </w:rPr>
  </w:style>
  <w:style w:type="paragraph" w:customStyle="1" w:styleId="NumberedHeadingStyleA3">
    <w:name w:val="Numbered Heading Style A.3"/>
    <w:basedOn w:val="3"/>
    <w:next w:val="a3"/>
    <w:rsid w:val="00D977B5"/>
    <w:pPr>
      <w:keepLines w:val="0"/>
      <w:numPr>
        <w:numId w:val="7"/>
      </w:numPr>
      <w:tabs>
        <w:tab w:val="left" w:pos="720"/>
        <w:tab w:val="left" w:pos="1080"/>
      </w:tabs>
      <w:autoSpaceDE/>
      <w:autoSpaceDN/>
      <w:spacing w:before="240" w:after="60"/>
    </w:pPr>
    <w:rPr>
      <w:rFonts w:eastAsia="Times New Roman" w:cs="Arial"/>
      <w:noProof w:val="0"/>
      <w:color w:val="auto"/>
      <w:kern w:val="0"/>
      <w:sz w:val="22"/>
      <w:lang w:eastAsia="en-US"/>
      <w14:ligatures w14:val="none"/>
    </w:rPr>
  </w:style>
  <w:style w:type="paragraph" w:customStyle="1" w:styleId="TitlePageHeader">
    <w:name w:val="TitlePage_Header"/>
    <w:basedOn w:val="a3"/>
    <w:rsid w:val="00D977B5"/>
    <w:pPr>
      <w:spacing w:before="240" w:after="240"/>
      <w:ind w:left="3240"/>
    </w:pPr>
    <w:rPr>
      <w:b/>
      <w:sz w:val="32"/>
      <w:szCs w:val="32"/>
    </w:rPr>
  </w:style>
  <w:style w:type="paragraph" w:customStyle="1" w:styleId="NumberedHeadingStyleA2">
    <w:name w:val="Numbered Heading Style A.2"/>
    <w:basedOn w:val="2"/>
    <w:next w:val="a3"/>
    <w:rsid w:val="00D977B5"/>
    <w:pPr>
      <w:keepLines w:val="0"/>
      <w:numPr>
        <w:numId w:val="7"/>
      </w:numPr>
      <w:tabs>
        <w:tab w:val="left" w:pos="820"/>
      </w:tabs>
      <w:autoSpaceDE/>
      <w:autoSpaceDN/>
      <w:spacing w:before="240" w:after="60"/>
    </w:pPr>
    <w:rPr>
      <w:rFonts w:eastAsia="Times New Roman" w:cs="Arial"/>
      <w:noProof w:val="0"/>
      <w:color w:val="auto"/>
      <w:kern w:val="0"/>
      <w:lang w:eastAsia="en-US"/>
      <w14:ligatures w14:val="none"/>
    </w:rPr>
  </w:style>
  <w:style w:type="paragraph" w:customStyle="1" w:styleId="NumberedHeadingStyleA5">
    <w:name w:val="Numbered Heading Style A.5"/>
    <w:basedOn w:val="5"/>
    <w:next w:val="a3"/>
    <w:rsid w:val="00D977B5"/>
    <w:pPr>
      <w:keepLines w:val="0"/>
      <w:numPr>
        <w:numId w:val="7"/>
      </w:numPr>
      <w:tabs>
        <w:tab w:val="left" w:pos="1080"/>
      </w:tabs>
      <w:autoSpaceDE/>
      <w:autoSpaceDN/>
      <w:spacing w:before="240" w:after="60"/>
    </w:pPr>
    <w:rPr>
      <w:rFonts w:eastAsia="Times New Roman" w:cs="Arial"/>
      <w:i/>
      <w:noProof w:val="0"/>
      <w:color w:val="auto"/>
      <w:kern w:val="0"/>
      <w:sz w:val="20"/>
      <w:szCs w:val="12"/>
      <w:lang w:eastAsia="en-US"/>
      <w14:ligatures w14:val="none"/>
    </w:rPr>
  </w:style>
  <w:style w:type="paragraph" w:customStyle="1" w:styleId="NumberedHeadingStyleA6">
    <w:name w:val="Numbered Heading Style A.6"/>
    <w:basedOn w:val="6"/>
    <w:next w:val="a3"/>
    <w:rsid w:val="00D977B5"/>
    <w:pPr>
      <w:keepLines w:val="0"/>
      <w:numPr>
        <w:numId w:val="7"/>
      </w:numPr>
      <w:tabs>
        <w:tab w:val="left" w:pos="1440"/>
      </w:tabs>
      <w:autoSpaceDE/>
      <w:autoSpaceDN/>
      <w:spacing w:before="240" w:after="60"/>
    </w:pPr>
    <w:rPr>
      <w:rFonts w:eastAsia="Times New Roman" w:cs="Arial"/>
      <w:b w:val="0"/>
      <w:i/>
      <w:noProof w:val="0"/>
      <w:color w:val="auto"/>
      <w:kern w:val="0"/>
      <w:sz w:val="20"/>
      <w:szCs w:val="12"/>
      <w:lang w:eastAsia="en-US"/>
      <w14:ligatures w14:val="none"/>
    </w:rPr>
  </w:style>
  <w:style w:type="paragraph" w:customStyle="1" w:styleId="NumberedHeadingStyleA7">
    <w:name w:val="Numbered Heading Style A.7"/>
    <w:basedOn w:val="7"/>
    <w:next w:val="a3"/>
    <w:rsid w:val="00D977B5"/>
    <w:pPr>
      <w:keepLines w:val="0"/>
      <w:numPr>
        <w:numId w:val="7"/>
      </w:numPr>
      <w:tabs>
        <w:tab w:val="left" w:pos="1440"/>
      </w:tabs>
      <w:suppressAutoHyphens w:val="0"/>
      <w:autoSpaceDE/>
      <w:autoSpaceDN/>
      <w:spacing w:before="240" w:after="60"/>
    </w:pPr>
    <w:rPr>
      <w:rFonts w:eastAsia="Times New Roman" w:cs="Arial"/>
      <w:b w:val="0"/>
      <w:noProof w:val="0"/>
      <w:color w:val="auto"/>
      <w:kern w:val="0"/>
      <w:sz w:val="20"/>
      <w:szCs w:val="12"/>
      <w:lang w:eastAsia="en-US"/>
      <w14:ligatures w14:val="none"/>
    </w:rPr>
  </w:style>
  <w:style w:type="paragraph" w:customStyle="1" w:styleId="NumberedHeadingStyleA8">
    <w:name w:val="Numbered Heading Style A.8"/>
    <w:basedOn w:val="8"/>
    <w:next w:val="a3"/>
    <w:rsid w:val="00D977B5"/>
    <w:pPr>
      <w:keepLines w:val="0"/>
      <w:numPr>
        <w:numId w:val="7"/>
      </w:numPr>
      <w:tabs>
        <w:tab w:val="left" w:pos="1800"/>
      </w:tabs>
      <w:suppressAutoHyphens w:val="0"/>
      <w:autoSpaceDE/>
      <w:autoSpaceDN/>
      <w:spacing w:before="240" w:after="60"/>
    </w:pPr>
    <w:rPr>
      <w:rFonts w:eastAsia="Times New Roman" w:cs="Arial"/>
      <w:b w:val="0"/>
      <w:noProof w:val="0"/>
      <w:color w:val="auto"/>
      <w:kern w:val="0"/>
      <w:sz w:val="18"/>
      <w:szCs w:val="12"/>
      <w:lang w:eastAsia="en-US"/>
      <w14:ligatures w14:val="none"/>
    </w:rPr>
  </w:style>
  <w:style w:type="paragraph" w:customStyle="1" w:styleId="TOCHeading">
    <w:name w:val="TOC_Heading"/>
    <w:basedOn w:val="a3"/>
    <w:next w:val="a3"/>
    <w:rsid w:val="00D977B5"/>
    <w:pPr>
      <w:keepNext/>
      <w:spacing w:before="80" w:after="120"/>
    </w:pPr>
    <w:rPr>
      <w:b/>
      <w:sz w:val="24"/>
    </w:rPr>
  </w:style>
  <w:style w:type="paragraph" w:customStyle="1" w:styleId="NumberedHeadingStyleA9">
    <w:name w:val="Numbered Heading Style A.9"/>
    <w:basedOn w:val="9"/>
    <w:next w:val="a3"/>
    <w:rsid w:val="00D977B5"/>
    <w:pPr>
      <w:keepLines w:val="0"/>
      <w:numPr>
        <w:numId w:val="7"/>
      </w:numPr>
      <w:tabs>
        <w:tab w:val="left" w:pos="1800"/>
      </w:tabs>
      <w:suppressAutoHyphens w:val="0"/>
      <w:autoSpaceDE/>
      <w:autoSpaceDN/>
      <w:spacing w:before="240" w:after="60"/>
    </w:pPr>
    <w:rPr>
      <w:rFonts w:eastAsia="Times New Roman" w:cs="Arial"/>
      <w:b w:val="0"/>
      <w:i/>
      <w:noProof w:val="0"/>
      <w:color w:val="auto"/>
      <w:kern w:val="0"/>
      <w:sz w:val="18"/>
      <w:szCs w:val="12"/>
      <w:lang w:eastAsia="en-US"/>
      <w14:ligatures w14:val="none"/>
    </w:rPr>
  </w:style>
  <w:style w:type="paragraph" w:styleId="TOC1">
    <w:name w:val="toc 1"/>
    <w:basedOn w:val="a3"/>
    <w:next w:val="a3"/>
    <w:autoRedefine/>
    <w:uiPriority w:val="39"/>
    <w:unhideWhenUsed/>
    <w:rsid w:val="000D1FF9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5">
    <w:name w:val="toc 5"/>
    <w:basedOn w:val="a3"/>
    <w:next w:val="a3"/>
    <w:autoRedefine/>
    <w:semiHidden/>
    <w:unhideWhenUsed/>
    <w:rsid w:val="000D1FF9"/>
    <w:pPr>
      <w:ind w:left="800"/>
      <w:jc w:val="left"/>
    </w:pPr>
    <w:rPr>
      <w:rFonts w:asciiTheme="minorHAnsi" w:hAnsiTheme="minorHAnsi" w:cstheme="minorHAnsi"/>
    </w:rPr>
  </w:style>
  <w:style w:type="paragraph" w:styleId="TOC6">
    <w:name w:val="toc 6"/>
    <w:basedOn w:val="a3"/>
    <w:next w:val="a3"/>
    <w:autoRedefine/>
    <w:semiHidden/>
    <w:unhideWhenUsed/>
    <w:rsid w:val="000D1FF9"/>
    <w:pPr>
      <w:ind w:left="1000"/>
      <w:jc w:val="left"/>
    </w:pPr>
    <w:rPr>
      <w:rFonts w:asciiTheme="minorHAnsi" w:hAnsiTheme="minorHAnsi" w:cstheme="minorHAnsi"/>
    </w:rPr>
  </w:style>
  <w:style w:type="paragraph" w:styleId="TOC7">
    <w:name w:val="toc 7"/>
    <w:basedOn w:val="a3"/>
    <w:next w:val="a3"/>
    <w:autoRedefine/>
    <w:semiHidden/>
    <w:unhideWhenUsed/>
    <w:rsid w:val="000D1FF9"/>
    <w:pPr>
      <w:ind w:left="1200"/>
      <w:jc w:val="left"/>
    </w:pPr>
    <w:rPr>
      <w:rFonts w:asciiTheme="minorHAnsi" w:hAnsiTheme="minorHAnsi" w:cstheme="minorHAnsi"/>
    </w:rPr>
  </w:style>
  <w:style w:type="paragraph" w:styleId="TOC8">
    <w:name w:val="toc 8"/>
    <w:basedOn w:val="a3"/>
    <w:next w:val="a3"/>
    <w:autoRedefine/>
    <w:semiHidden/>
    <w:unhideWhenUsed/>
    <w:rsid w:val="000D1FF9"/>
    <w:pPr>
      <w:ind w:left="1400"/>
      <w:jc w:val="left"/>
    </w:pPr>
    <w:rPr>
      <w:rFonts w:asciiTheme="minorHAnsi" w:hAnsiTheme="minorHAnsi" w:cstheme="minorHAnsi"/>
    </w:rPr>
  </w:style>
  <w:style w:type="paragraph" w:styleId="TOC9">
    <w:name w:val="toc 9"/>
    <w:basedOn w:val="a3"/>
    <w:next w:val="a3"/>
    <w:autoRedefine/>
    <w:semiHidden/>
    <w:unhideWhenUsed/>
    <w:rsid w:val="000D1FF9"/>
    <w:pPr>
      <w:ind w:left="1600"/>
      <w:jc w:val="left"/>
    </w:pPr>
    <w:rPr>
      <w:rFonts w:asciiTheme="minorHAnsi" w:hAnsiTheme="minorHAnsi"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NormalOld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40622-C192-450D-8E6A-33B753441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C:\Users\lenovo\AppData\Roaming\Microsoft\Templates\NormalOld.dotm</Template>
  <TotalTime>724</TotalTime>
  <Pages>2</Pages>
  <Words>11</Words>
  <Characters>66</Characters>
  <Application>Microsoft Office Word</Application>
  <DocSecurity>0</DocSecurity>
  <Lines>1</Lines>
  <Paragraphs>1</Paragraphs>
  <ScaleCrop>false</ScaleCrop>
  <Company>www.ftpdown.com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无首页空白</dc:title>
  <dc:subject/>
  <dc:creator>lenovo</dc:creator>
  <cp:keywords/>
  <dc:description/>
  <cp:lastModifiedBy>zhu crypto</cp:lastModifiedBy>
  <cp:revision>16</cp:revision>
  <cp:lastPrinted>2001-07-20T03:47:00Z</cp:lastPrinted>
  <dcterms:created xsi:type="dcterms:W3CDTF">2025-09-07T07:37:00Z</dcterms:created>
  <dcterms:modified xsi:type="dcterms:W3CDTF">2025-10-26T13:38:00Z</dcterms:modified>
</cp:coreProperties>
</file>